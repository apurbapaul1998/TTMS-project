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560043" cy="102692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43" cy="1026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018" w:rsidRDefault="00C36018" w:rsidP="00D70D02"/>
    <w:p w:rsidR="00C36018" w:rsidRDefault="00C36018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850421" w:rsidP="00D077E9">
            <w:r>
              <w:rPr>
                <w:noProof/>
              </w:rPr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width:277.85pt;height:95.3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<v:textbox style="mso-next-textbox:#Text Box 8">
                    <w:txbxContent>
                      <w:p w:rsidR="00D077E9" w:rsidRPr="00C36018" w:rsidRDefault="00C36018" w:rsidP="00D077E9">
                        <w:pPr>
                          <w:pStyle w:val="Title"/>
                          <w:spacing w:after="0"/>
                          <w:rPr>
                            <w:sz w:val="44"/>
                            <w:szCs w:val="44"/>
                          </w:rPr>
                        </w:pPr>
                        <w:r w:rsidRPr="00C36018">
                          <w:rPr>
                            <w:sz w:val="44"/>
                            <w:szCs w:val="44"/>
                          </w:rPr>
                          <w:t>Tours &amp; Travel management sy</w:t>
                        </w:r>
                        <w:r>
                          <w:rPr>
                            <w:sz w:val="44"/>
                            <w:szCs w:val="44"/>
                          </w:rPr>
                          <w:t>stem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:rsidR="00D077E9" w:rsidRDefault="00850421" w:rsidP="00D077E9">
            <w:r>
              <w:rPr>
                <w:noProof/>
              </w:rPr>
            </w:r>
            <w:r>
              <w:rPr>
                <w:noProof/>
              </w:rPr>
              <w:pict>
                <v:line id="Straight Connector 5" o:spid="_x0000_s1028" alt="text divider" style="visibility:visible;mso-position-horizontal-relative:char;mso-position-vertical-relative:line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<w10:wrap type="none"/>
                  <w10:anchorlock/>
                </v:line>
              </w:pict>
            </w:r>
          </w:p>
        </w:tc>
      </w:tr>
    </w:tbl>
    <w:p w:rsidR="00170A26" w:rsidRPr="006C7B3F" w:rsidRDefault="00850421" w:rsidP="00170A26">
      <w:pPr>
        <w:jc w:val="center"/>
        <w:rPr>
          <w:color w:val="013A57" w:themeColor="accent1" w:themeShade="BF"/>
          <w:sz w:val="72"/>
          <w:szCs w:val="72"/>
        </w:rPr>
      </w:pPr>
      <w:r w:rsidRPr="00850421">
        <w:rPr>
          <w:noProof/>
        </w:rPr>
        <w:pict>
          <v:rect id="Rectangle 3" o:spid="_x0000_s1027" alt="white rectangle for text on cover" style="position:absolute;left:0;text-align:left;margin-left:-16.15pt;margin-top:70.9pt;width:310.15pt;height:651pt;z-index:-251656192;visibility:visible;mso-position-horizontal-relative:text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+9LswIAAME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" fillcolor="white [3212]" stroked="f" strokeweight="2pt">
            <v:textbox style="mso-next-textbox:#Rectangle 3">
              <w:txbxContent>
                <w:p w:rsidR="00C36018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</w:p>
                <w:p w:rsidR="00C36018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</w:p>
                <w:p w:rsidR="00C36018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</w:p>
                <w:p w:rsidR="00C36018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</w:p>
                <w:p w:rsidR="00C36018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</w:p>
                <w:p w:rsidR="00C36018" w:rsidRPr="006C7B3F" w:rsidRDefault="00C36018" w:rsidP="00C36018">
                  <w:pPr>
                    <w:rPr>
                      <w:i/>
                      <w:iCs/>
                      <w:sz w:val="52"/>
                      <w:szCs w:val="52"/>
                    </w:rPr>
                  </w:pPr>
                  <w:r w:rsidRPr="006C7B3F">
                    <w:rPr>
                      <w:i/>
                      <w:iCs/>
                      <w:sz w:val="52"/>
                      <w:szCs w:val="52"/>
                    </w:rPr>
                    <w:t>Group Members:</w:t>
                  </w:r>
                </w:p>
                <w:p w:rsidR="00C36018" w:rsidRPr="00C36018" w:rsidRDefault="00C36018" w:rsidP="00C36018">
                  <w:pPr>
                    <w:rPr>
                      <w:szCs w:val="28"/>
                    </w:rPr>
                  </w:pPr>
                  <w:r w:rsidRPr="00C36018">
                    <w:rPr>
                      <w:szCs w:val="28"/>
                    </w:rPr>
                    <w:t xml:space="preserve">Amrita </w:t>
                  </w:r>
                  <w:r w:rsidR="00F670D0">
                    <w:rPr>
                      <w:szCs w:val="28"/>
                    </w:rPr>
                    <w:t>D</w:t>
                  </w:r>
                  <w:r w:rsidRPr="00C36018">
                    <w:rPr>
                      <w:szCs w:val="28"/>
                    </w:rPr>
                    <w:t>ey, B.P. Poddar,171150110011</w:t>
                  </w:r>
                </w:p>
                <w:p w:rsidR="00C36018" w:rsidRPr="00C36018" w:rsidRDefault="00C36018" w:rsidP="00C36018">
                  <w:pPr>
                    <w:rPr>
                      <w:szCs w:val="28"/>
                    </w:rPr>
                  </w:pPr>
                  <w:r w:rsidRPr="00C36018">
                    <w:rPr>
                      <w:szCs w:val="28"/>
                    </w:rPr>
                    <w:t>Debduti Mondal, B.P. Poddar,181150120006</w:t>
                  </w:r>
                </w:p>
                <w:p w:rsidR="00C36018" w:rsidRPr="00C36018" w:rsidRDefault="00C36018" w:rsidP="00C36018">
                  <w:pPr>
                    <w:rPr>
                      <w:szCs w:val="28"/>
                    </w:rPr>
                  </w:pPr>
                  <w:r w:rsidRPr="00C36018">
                    <w:rPr>
                      <w:szCs w:val="28"/>
                    </w:rPr>
                    <w:t>Apurba Paul, B.P. Poddar,171150110202</w:t>
                  </w:r>
                </w:p>
                <w:p w:rsidR="00C36018" w:rsidRDefault="00C36018" w:rsidP="00C36018">
                  <w:pPr>
                    <w:jc w:val="center"/>
                  </w:pPr>
                </w:p>
              </w:txbxContent>
            </v:textbox>
            <w10:wrap anchory="page"/>
          </v:rect>
        </w:pict>
      </w:r>
      <w:r w:rsidR="00D077E9">
        <w:br w:type="page"/>
      </w:r>
      <w:r w:rsidR="00170A26" w:rsidRPr="006C7B3F">
        <w:rPr>
          <w:color w:val="013A57" w:themeColor="accent1" w:themeShade="BF"/>
          <w:sz w:val="72"/>
          <w:szCs w:val="72"/>
        </w:rPr>
        <w:lastRenderedPageBreak/>
        <w:t>Table of Contents</w:t>
      </w:r>
    </w:p>
    <w:p w:rsidR="00170A26" w:rsidRPr="006C7B3F" w:rsidRDefault="00170A26" w:rsidP="00170A26">
      <w:pPr>
        <w:jc w:val="center"/>
        <w:rPr>
          <w:color w:val="013A57" w:themeColor="accent1" w:themeShade="BF"/>
          <w:sz w:val="44"/>
          <w:szCs w:val="44"/>
        </w:rPr>
      </w:pP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Acknowledgement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Project Objective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Project Scope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>• Requirement Specification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Database Design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Application Work Flow Diagram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Screenshots </w:t>
      </w:r>
    </w:p>
    <w:p w:rsidR="00170A26" w:rsidRPr="006C7B3F" w:rsidRDefault="00170A26" w:rsidP="00170A26">
      <w:pPr>
        <w:rPr>
          <w:sz w:val="44"/>
          <w:szCs w:val="44"/>
        </w:rPr>
      </w:pPr>
      <w:r w:rsidRPr="006C7B3F">
        <w:rPr>
          <w:sz w:val="44"/>
          <w:szCs w:val="44"/>
        </w:rPr>
        <w:t xml:space="preserve">• Future Scope of Improvements </w:t>
      </w:r>
    </w:p>
    <w:p w:rsidR="00170A26" w:rsidRDefault="00170A26" w:rsidP="00170A26">
      <w:r w:rsidRPr="006C7B3F">
        <w:rPr>
          <w:sz w:val="44"/>
          <w:szCs w:val="44"/>
        </w:rPr>
        <w:t>• Code</w:t>
      </w:r>
    </w:p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Default="00170A26" w:rsidP="00170A26"/>
    <w:p w:rsidR="00170A26" w:rsidRPr="006C7B3F" w:rsidRDefault="00170A26" w:rsidP="00170A26">
      <w:pPr>
        <w:jc w:val="center"/>
        <w:rPr>
          <w:color w:val="013A57" w:themeColor="accent1" w:themeShade="BF"/>
          <w:sz w:val="44"/>
          <w:szCs w:val="44"/>
        </w:rPr>
      </w:pPr>
    </w:p>
    <w:p w:rsidR="00170A26" w:rsidRDefault="00170A26" w:rsidP="00170A26">
      <w:pPr>
        <w:jc w:val="center"/>
        <w:rPr>
          <w:sz w:val="72"/>
          <w:szCs w:val="72"/>
        </w:rPr>
      </w:pPr>
      <w:r w:rsidRPr="00170A26">
        <w:rPr>
          <w:sz w:val="72"/>
          <w:szCs w:val="72"/>
        </w:rPr>
        <w:t>Acknowledgement</w:t>
      </w:r>
    </w:p>
    <w:p w:rsidR="00170A26" w:rsidRDefault="00170A26" w:rsidP="00170A26">
      <w:pPr>
        <w:jc w:val="center"/>
        <w:rPr>
          <w:sz w:val="72"/>
          <w:szCs w:val="72"/>
        </w:rPr>
      </w:pPr>
    </w:p>
    <w:p w:rsidR="00170A26" w:rsidRDefault="00257150" w:rsidP="00257150">
      <w:pPr>
        <w:rPr>
          <w:sz w:val="44"/>
          <w:szCs w:val="44"/>
        </w:rPr>
      </w:pPr>
      <w:r>
        <w:rPr>
          <w:sz w:val="44"/>
          <w:szCs w:val="44"/>
        </w:rPr>
        <w:t>We would like to express our sincere thanks and gratitude to Mr. Titas Roy Chowdhury sir for sharing his knowledge with us, his guidance throughout our training</w:t>
      </w:r>
      <w:r w:rsidR="00F72D61">
        <w:rPr>
          <w:sz w:val="44"/>
          <w:szCs w:val="44"/>
        </w:rPr>
        <w:t>.W</w:t>
      </w:r>
      <w:r>
        <w:rPr>
          <w:sz w:val="44"/>
          <w:szCs w:val="44"/>
        </w:rPr>
        <w:t>ithout his motivation, constant support we couldn’t complete this project.</w:t>
      </w:r>
    </w:p>
    <w:p w:rsidR="00257150" w:rsidRDefault="00257150" w:rsidP="00257150">
      <w:pPr>
        <w:rPr>
          <w:sz w:val="44"/>
          <w:szCs w:val="44"/>
        </w:rPr>
      </w:pPr>
    </w:p>
    <w:p w:rsidR="00257150" w:rsidRDefault="00257150" w:rsidP="00257150">
      <w:pPr>
        <w:rPr>
          <w:sz w:val="44"/>
          <w:szCs w:val="44"/>
        </w:rPr>
      </w:pPr>
      <w:r>
        <w:rPr>
          <w:sz w:val="44"/>
          <w:szCs w:val="44"/>
        </w:rPr>
        <w:t>We would like to thank  Globsyn team for this Knowled</w:t>
      </w:r>
      <w:r w:rsidR="00204360">
        <w:rPr>
          <w:sz w:val="44"/>
          <w:szCs w:val="44"/>
        </w:rPr>
        <w:t>ge-packed</w:t>
      </w:r>
      <w:r>
        <w:rPr>
          <w:sz w:val="44"/>
          <w:szCs w:val="44"/>
        </w:rPr>
        <w:t xml:space="preserve"> industrial training and the</w:t>
      </w:r>
      <w:r w:rsidR="00204360">
        <w:rPr>
          <w:sz w:val="44"/>
          <w:szCs w:val="44"/>
        </w:rPr>
        <w:t xml:space="preserve"> wonderful community.</w:t>
      </w:r>
    </w:p>
    <w:p w:rsidR="00204360" w:rsidRDefault="00204360" w:rsidP="00257150">
      <w:pPr>
        <w:rPr>
          <w:sz w:val="44"/>
          <w:szCs w:val="44"/>
        </w:rPr>
      </w:pPr>
    </w:p>
    <w:p w:rsidR="00204360" w:rsidRDefault="00F670D0" w:rsidP="00257150">
      <w:pPr>
        <w:rPr>
          <w:sz w:val="44"/>
          <w:szCs w:val="44"/>
        </w:rPr>
      </w:pPr>
      <w:r>
        <w:rPr>
          <w:sz w:val="44"/>
          <w:szCs w:val="44"/>
        </w:rPr>
        <w:t>Last but not the least we would like to express our love, respect, gratitude to our parents.</w:t>
      </w:r>
    </w:p>
    <w:p w:rsidR="00F670D0" w:rsidRDefault="00F670D0" w:rsidP="00257150">
      <w:pPr>
        <w:rPr>
          <w:sz w:val="44"/>
          <w:szCs w:val="44"/>
        </w:rPr>
      </w:pPr>
    </w:p>
    <w:p w:rsidR="00F670D0" w:rsidRDefault="00F670D0" w:rsidP="00257150">
      <w:pPr>
        <w:rPr>
          <w:sz w:val="44"/>
          <w:szCs w:val="44"/>
        </w:rPr>
      </w:pPr>
    </w:p>
    <w:p w:rsidR="00F670D0" w:rsidRDefault="00F670D0" w:rsidP="00257150">
      <w:pPr>
        <w:rPr>
          <w:sz w:val="44"/>
          <w:szCs w:val="44"/>
        </w:rPr>
      </w:pPr>
    </w:p>
    <w:p w:rsidR="00F670D0" w:rsidRDefault="00F670D0" w:rsidP="00257150">
      <w:pPr>
        <w:rPr>
          <w:sz w:val="44"/>
          <w:szCs w:val="44"/>
        </w:rPr>
      </w:pPr>
    </w:p>
    <w:p w:rsidR="00F670D0" w:rsidRDefault="00F670D0" w:rsidP="00257150">
      <w:pPr>
        <w:rPr>
          <w:sz w:val="44"/>
          <w:szCs w:val="44"/>
        </w:rPr>
      </w:pPr>
    </w:p>
    <w:p w:rsidR="00F670D0" w:rsidRPr="00257150" w:rsidRDefault="00F670D0" w:rsidP="00257150">
      <w:pPr>
        <w:rPr>
          <w:sz w:val="44"/>
          <w:szCs w:val="44"/>
        </w:rPr>
      </w:pPr>
    </w:p>
    <w:p w:rsidR="00170A26" w:rsidRDefault="00F670D0" w:rsidP="00F670D0">
      <w:pPr>
        <w:jc w:val="center"/>
        <w:rPr>
          <w:sz w:val="72"/>
          <w:szCs w:val="72"/>
        </w:rPr>
      </w:pPr>
      <w:r w:rsidRPr="00F670D0">
        <w:rPr>
          <w:sz w:val="72"/>
          <w:szCs w:val="72"/>
        </w:rPr>
        <w:t>Project Objective</w:t>
      </w:r>
    </w:p>
    <w:p w:rsidR="00F670D0" w:rsidRDefault="00F670D0" w:rsidP="00F670D0">
      <w:pPr>
        <w:rPr>
          <w:rFonts w:ascii="Segoe UI Symbol" w:hAnsi="Segoe UI Symbol" w:cs="Segoe UI Symbol"/>
        </w:rPr>
      </w:pPr>
    </w:p>
    <w:p w:rsidR="00F670D0" w:rsidRDefault="00F670D0" w:rsidP="00F670D0">
      <w:pPr>
        <w:rPr>
          <w:rFonts w:ascii="Segoe UI Symbol" w:hAnsi="Segoe UI Symbol" w:cs="Segoe UI Symbol"/>
        </w:rPr>
      </w:pPr>
    </w:p>
    <w:p w:rsidR="00F670D0" w:rsidRDefault="00F670D0" w:rsidP="00F670D0">
      <w:r>
        <w:rPr>
          <w:rFonts w:ascii="Segoe UI Symbol" w:hAnsi="Segoe UI Symbol" w:cs="Segoe UI Symbol"/>
        </w:rPr>
        <w:t>❖</w:t>
      </w:r>
      <w:r>
        <w:t xml:space="preserve">It is basically a desktop application. </w:t>
      </w:r>
    </w:p>
    <w:p w:rsidR="00F670D0" w:rsidRDefault="00F670D0" w:rsidP="00F670D0">
      <w:r>
        <w:rPr>
          <w:rFonts w:ascii="Segoe UI Symbol" w:hAnsi="Segoe UI Symbol" w:cs="Segoe UI Symbol"/>
        </w:rPr>
        <w:t>❖</w:t>
      </w:r>
      <w:r>
        <w:t xml:space="preserve">It is designed for one particular administrator. </w:t>
      </w:r>
    </w:p>
    <w:p w:rsidR="00F670D0" w:rsidRDefault="00F670D0" w:rsidP="00F670D0">
      <w:r>
        <w:rPr>
          <w:rFonts w:ascii="Segoe UI Symbol" w:hAnsi="Segoe UI Symbol" w:cs="Segoe UI Symbol"/>
        </w:rPr>
        <w:t>❖</w:t>
      </w:r>
      <w:r>
        <w:t xml:space="preserve">Through this system admin can manage the customer &amp; also can keep the information of hotel availability. </w:t>
      </w:r>
    </w:p>
    <w:p w:rsidR="00F670D0" w:rsidRDefault="00F670D0" w:rsidP="00F670D0">
      <w:r>
        <w:rPr>
          <w:rFonts w:ascii="Segoe UI Symbol" w:hAnsi="Segoe UI Symbol" w:cs="Segoe UI Symbol"/>
        </w:rPr>
        <w:t>❖</w:t>
      </w:r>
      <w:r>
        <w:t xml:space="preserve">From this system Admin can view daily, weekly and monthly report. </w:t>
      </w:r>
    </w:p>
    <w:p w:rsidR="00F670D0" w:rsidRDefault="00F670D0" w:rsidP="00F670D0">
      <w:r>
        <w:rPr>
          <w:rFonts w:ascii="Segoe UI Symbol" w:hAnsi="Segoe UI Symbol" w:cs="Segoe UI Symbol"/>
        </w:rPr>
        <w:t>❖</w:t>
      </w:r>
      <w:r>
        <w:t>This system is developed for admin who can add, delete, edit and view the data related to places, travels, bookings from this system.</w:t>
      </w:r>
    </w:p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F670D0"/>
    <w:p w:rsidR="001A51EE" w:rsidRDefault="001A51EE" w:rsidP="001A51EE">
      <w:pPr>
        <w:jc w:val="center"/>
        <w:rPr>
          <w:sz w:val="72"/>
          <w:szCs w:val="72"/>
        </w:rPr>
      </w:pPr>
      <w:r w:rsidRPr="001A51EE">
        <w:rPr>
          <w:sz w:val="72"/>
          <w:szCs w:val="72"/>
        </w:rPr>
        <w:lastRenderedPageBreak/>
        <w:t>Project Scope</w:t>
      </w:r>
    </w:p>
    <w:p w:rsidR="001A51EE" w:rsidRPr="001A51EE" w:rsidRDefault="001A51EE" w:rsidP="001A51EE">
      <w:pPr>
        <w:rPr>
          <w:sz w:val="36"/>
          <w:szCs w:val="36"/>
        </w:rPr>
      </w:pPr>
    </w:p>
    <w:p w:rsidR="00F670D0" w:rsidRDefault="00F670D0" w:rsidP="00AD6F6D">
      <w:pPr>
        <w:rPr>
          <w:sz w:val="36"/>
          <w:szCs w:val="36"/>
        </w:rPr>
      </w:pPr>
    </w:p>
    <w:p w:rsidR="00AD6F6D" w:rsidRPr="00AD6F6D" w:rsidRDefault="00AD6F6D" w:rsidP="00AD6F6D">
      <w:pPr>
        <w:rPr>
          <w:sz w:val="36"/>
          <w:szCs w:val="36"/>
        </w:rPr>
      </w:pPr>
    </w:p>
    <w:p w:rsidR="00AD6F6D" w:rsidRDefault="00AD6F6D" w:rsidP="00AD6F6D">
      <w:pPr>
        <w:spacing w:after="200"/>
      </w:pPr>
      <w:r>
        <w:t>This “Tours &amp; Travel Management System” has been designed to computerize the following functions that are performed by the system:</w:t>
      </w: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Customer details function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Room details function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Opening a new room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Sign up of new customer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Booking details function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Opening a new hotel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Hotel details function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Check in function</w:t>
      </w:r>
    </w:p>
    <w:p w:rsidR="00AD6F6D" w:rsidRDefault="00AD6F6D" w:rsidP="00AD6F6D">
      <w:pPr>
        <w:pStyle w:val="ListParagraph"/>
        <w:numPr>
          <w:ilvl w:val="0"/>
          <w:numId w:val="1"/>
        </w:numPr>
        <w:spacing w:after="200"/>
      </w:pPr>
      <w:r>
        <w:t>Room assigning to customer’s need</w:t>
      </w:r>
    </w:p>
    <w:p w:rsidR="00D077E9" w:rsidRDefault="00AD6F6D" w:rsidP="00AD6F6D">
      <w:pPr>
        <w:pStyle w:val="ListParagraph"/>
        <w:numPr>
          <w:ilvl w:val="0"/>
          <w:numId w:val="1"/>
        </w:numPr>
        <w:spacing w:after="200"/>
      </w:pPr>
      <w:r>
        <w:t>Room occupancy details functions</w:t>
      </w: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</w:pPr>
    </w:p>
    <w:p w:rsidR="00AD6F6D" w:rsidRDefault="00AD6F6D" w:rsidP="00AD6F6D">
      <w:pPr>
        <w:spacing w:after="200"/>
        <w:jc w:val="center"/>
        <w:rPr>
          <w:sz w:val="72"/>
          <w:szCs w:val="72"/>
        </w:rPr>
      </w:pPr>
      <w:r w:rsidRPr="00AD6F6D">
        <w:rPr>
          <w:sz w:val="72"/>
          <w:szCs w:val="72"/>
        </w:rPr>
        <w:t>Requirement Specif</w:t>
      </w:r>
      <w:bookmarkStart w:id="0" w:name="_Hlk48844315"/>
      <w:r w:rsidRPr="00AD6F6D">
        <w:rPr>
          <w:sz w:val="72"/>
          <w:szCs w:val="72"/>
        </w:rPr>
        <w:t>ication</w:t>
      </w:r>
      <w:bookmarkEnd w:id="0"/>
    </w:p>
    <w:p w:rsidR="00AD6F6D" w:rsidRPr="00AD6F6D" w:rsidRDefault="00AD6F6D" w:rsidP="00AD6F6D">
      <w:pPr>
        <w:spacing w:line="240" w:lineRule="auto"/>
        <w:ind w:left="720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</w:p>
    <w:p w:rsidR="00AD6F6D" w:rsidRPr="00AD6F6D" w:rsidRDefault="00AD6F6D" w:rsidP="00AD6F6D">
      <w:pPr>
        <w:spacing w:line="240" w:lineRule="auto"/>
        <w:ind w:left="720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</w:p>
    <w:p w:rsidR="00AD6F6D" w:rsidRPr="00AD6F6D" w:rsidRDefault="00AD6F6D" w:rsidP="00AD6F6D">
      <w:pPr>
        <w:numPr>
          <w:ilvl w:val="0"/>
          <w:numId w:val="2"/>
        </w:numPr>
        <w:spacing w:line="240" w:lineRule="auto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It is a desktop application so data will be entered from the user side.</w:t>
      </w:r>
    </w:p>
    <w:p w:rsidR="00AD6F6D" w:rsidRPr="00AD6F6D" w:rsidRDefault="00AD6F6D" w:rsidP="00AD6F6D">
      <w:pPr>
        <w:numPr>
          <w:ilvl w:val="0"/>
          <w:numId w:val="2"/>
        </w:numPr>
        <w:spacing w:line="240" w:lineRule="auto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The minimum requirement to access the application is a normal desktop with JDK installation. The memory requirement is very minimum.</w:t>
      </w:r>
    </w:p>
    <w:p w:rsidR="00AD6F6D" w:rsidRPr="00AD6F6D" w:rsidRDefault="00AD6F6D" w:rsidP="00AD6F6D">
      <w:pPr>
        <w:numPr>
          <w:ilvl w:val="0"/>
          <w:numId w:val="2"/>
        </w:numPr>
        <w:spacing w:line="240" w:lineRule="auto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The customers can book hotel in advance.</w:t>
      </w:r>
    </w:p>
    <w:p w:rsidR="00AD6F6D" w:rsidRPr="00AD6F6D" w:rsidRDefault="00AD6F6D" w:rsidP="00AD6F6D">
      <w:pPr>
        <w:numPr>
          <w:ilvl w:val="0"/>
          <w:numId w:val="2"/>
        </w:numPr>
        <w:spacing w:line="240" w:lineRule="auto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If a customer is already contact with us then the details of him/her is already in our database.</w:t>
      </w:r>
    </w:p>
    <w:p w:rsidR="00AD6F6D" w:rsidRPr="00AD6F6D" w:rsidRDefault="00AD6F6D" w:rsidP="00AD6F6D">
      <w:pPr>
        <w:numPr>
          <w:ilvl w:val="0"/>
          <w:numId w:val="2"/>
        </w:numPr>
        <w:spacing w:line="240" w:lineRule="auto"/>
        <w:contextualSpacing/>
        <w:rPr>
          <w:rFonts w:ascii="Times New Roman" w:eastAsia="Times New Roman" w:hAnsi="Times New Roman" w:cs="Times New Roman"/>
          <w:b w:val="0"/>
          <w:color w:val="auto"/>
          <w:sz w:val="36"/>
          <w:szCs w:val="24"/>
        </w:rPr>
      </w:pPr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The data are well orga</w:t>
      </w:r>
      <w:bookmarkStart w:id="1" w:name="_Hlk48844527"/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nis</w:t>
      </w:r>
      <w:bookmarkEnd w:id="1"/>
      <w:r w:rsidRPr="00AD6F6D"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ed, well maintained and easy to access.</w:t>
      </w:r>
    </w:p>
    <w:p w:rsidR="00AD6F6D" w:rsidRDefault="00AD6F6D" w:rsidP="00AD6F6D">
      <w:pPr>
        <w:spacing w:after="200"/>
        <w:rPr>
          <w:sz w:val="36"/>
          <w:szCs w:val="36"/>
        </w:rPr>
      </w:pPr>
    </w:p>
    <w:p w:rsidR="00AD6F6D" w:rsidRDefault="00AD6F6D" w:rsidP="00AD6F6D">
      <w:pPr>
        <w:spacing w:after="200"/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</w:pPr>
      <w:r w:rsidRPr="00AD6F6D">
        <w:rPr>
          <w:sz w:val="40"/>
          <w:szCs w:val="40"/>
        </w:rPr>
        <w:t>Software requirement:</w:t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>Windows 7 or above, Linux, Mac OS X or above and Jdk 11 or above</w:t>
      </w:r>
    </w:p>
    <w:p w:rsidR="00AD6F6D" w:rsidRDefault="00AD6F6D" w:rsidP="00AD6F6D">
      <w:pPr>
        <w:spacing w:after="200"/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</w:pPr>
    </w:p>
    <w:p w:rsidR="00AD6F6D" w:rsidRDefault="00AD6F6D" w:rsidP="00AD6F6D">
      <w:pPr>
        <w:spacing w:after="200"/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</w:pPr>
      <w:r>
        <w:rPr>
          <w:sz w:val="40"/>
          <w:szCs w:val="40"/>
        </w:rPr>
        <w:t>hardware</w:t>
      </w:r>
      <w:r w:rsidRPr="00AD6F6D">
        <w:rPr>
          <w:sz w:val="40"/>
          <w:szCs w:val="40"/>
        </w:rPr>
        <w:t xml:space="preserve"> requirement:</w:t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 xml:space="preserve">Processor-Intel dual core or above, </w:t>
      </w:r>
    </w:p>
    <w:p w:rsidR="00AD6F6D" w:rsidRDefault="00AD6F6D" w:rsidP="00AD6F6D">
      <w:pPr>
        <w:spacing w:after="200"/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</w:pP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 xml:space="preserve">                                                                     Amd A6 or above. </w:t>
      </w:r>
    </w:p>
    <w:p w:rsidR="00AD6F6D" w:rsidRDefault="00AD6F6D" w:rsidP="00AD6F6D">
      <w:pPr>
        <w:spacing w:after="200"/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</w:pP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 xml:space="preserve">                                                 Ram – 4gb or more</w:t>
      </w:r>
    </w:p>
    <w:p w:rsidR="00AD6F6D" w:rsidRPr="00AD6F6D" w:rsidRDefault="00AD6F6D" w:rsidP="00AD6F6D">
      <w:pPr>
        <w:spacing w:after="200"/>
        <w:rPr>
          <w:sz w:val="40"/>
          <w:szCs w:val="40"/>
        </w:rPr>
      </w:pP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ab/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ab/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ab/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ab/>
      </w:r>
      <w:r>
        <w:rPr>
          <w:rFonts w:ascii="Calibri" w:eastAsia="+mn-ea" w:hAnsi="Calibri" w:cs="+mn-cs"/>
          <w:b w:val="0"/>
          <w:color w:val="1E1A13"/>
          <w:kern w:val="24"/>
          <w:sz w:val="36"/>
          <w:szCs w:val="36"/>
          <w:lang w:val="en-IN"/>
        </w:rPr>
        <w:tab/>
        <w:t xml:space="preserve">     Storage – 128gb</w:t>
      </w:r>
    </w:p>
    <w:p w:rsidR="00AD6F6D" w:rsidRDefault="00AD6F6D" w:rsidP="00AD6F6D">
      <w:pPr>
        <w:spacing w:after="200"/>
      </w:pP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File system</w:t>
      </w: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642257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919" cy="16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6254115" cy="15794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68" cy="15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5534797" cy="492511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lastRenderedPageBreak/>
        <w:drawing>
          <wp:inline distT="0" distB="0" distL="0" distR="0">
            <wp:extent cx="5611008" cy="159089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Application work flow</w:t>
      </w: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8846185" cy="600030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09" cy="6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lastRenderedPageBreak/>
        <w:drawing>
          <wp:inline distT="0" distB="0" distL="0" distR="0">
            <wp:extent cx="7731126" cy="335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299" cy="33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7560310" cy="327872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257" cy="33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  <w:r>
        <w:rPr>
          <w:sz w:val="72"/>
          <w:szCs w:val="72"/>
        </w:rPr>
        <w:t>Screenshots</w:t>
      </w:r>
    </w:p>
    <w:p w:rsidR="004B2B87" w:rsidRDefault="004B2B87" w:rsidP="004B2B87">
      <w:pPr>
        <w:spacing w:after="200"/>
        <w:jc w:val="center"/>
        <w:rPr>
          <w:sz w:val="72"/>
          <w:szCs w:val="72"/>
        </w:rPr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5544324" cy="513469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2743583" cy="28769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6309360" cy="4043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085895" w:rsidRDefault="00085895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4658375" cy="542048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4677428" cy="4696480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drawing>
          <wp:inline distT="0" distB="0" distL="0" distR="0">
            <wp:extent cx="6309360" cy="3106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  <w:r>
        <w:rPr>
          <w:noProof/>
        </w:rPr>
        <w:lastRenderedPageBreak/>
        <w:drawing>
          <wp:inline distT="0" distB="0" distL="0" distR="0">
            <wp:extent cx="3839111" cy="5611008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4B2B87" w:rsidRDefault="004B2B87" w:rsidP="004B2B87">
      <w:pPr>
        <w:spacing w:after="200"/>
        <w:jc w:val="center"/>
      </w:pPr>
    </w:p>
    <w:p w:rsidR="00085895" w:rsidRDefault="00085895" w:rsidP="004B2B87">
      <w:pPr>
        <w:spacing w:after="200"/>
        <w:jc w:val="center"/>
      </w:pPr>
    </w:p>
    <w:p w:rsidR="00085895" w:rsidRDefault="00085895" w:rsidP="004B2B87">
      <w:pPr>
        <w:spacing w:after="200"/>
        <w:jc w:val="center"/>
      </w:pPr>
    </w:p>
    <w:p w:rsidR="00085895" w:rsidRDefault="00085895" w:rsidP="004B2B87">
      <w:pPr>
        <w:spacing w:after="200"/>
        <w:jc w:val="center"/>
        <w:rPr>
          <w:sz w:val="56"/>
          <w:szCs w:val="56"/>
        </w:rPr>
      </w:pPr>
      <w:r w:rsidRPr="00085895">
        <w:rPr>
          <w:sz w:val="56"/>
          <w:szCs w:val="56"/>
        </w:rPr>
        <w:lastRenderedPageBreak/>
        <w:t>Future Scope of Improvements</w:t>
      </w:r>
    </w:p>
    <w:p w:rsidR="00085895" w:rsidRPr="00085895" w:rsidRDefault="00085895" w:rsidP="00085895">
      <w:pPr>
        <w:spacing w:after="200"/>
        <w:rPr>
          <w:color w:val="auto"/>
          <w:sz w:val="36"/>
          <w:szCs w:val="36"/>
        </w:rPr>
      </w:pPr>
    </w:p>
    <w:p w:rsidR="00085895" w:rsidRPr="00085895" w:rsidRDefault="00085895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  <w:r w:rsidRPr="00085895">
        <w:rPr>
          <w:rFonts w:ascii="Segoe UI Symbol" w:hAnsi="Segoe UI Symbol" w:cs="Segoe UI Symbol"/>
          <w:b w:val="0"/>
          <w:bCs/>
          <w:color w:val="0F0D29" w:themeColor="text1"/>
        </w:rPr>
        <w:t>❖</w:t>
      </w:r>
      <w:r w:rsidRPr="00085895">
        <w:rPr>
          <w:rFonts w:asciiTheme="majorHAnsi" w:hAnsiTheme="majorHAnsi" w:cstheme="majorHAnsi"/>
          <w:b w:val="0"/>
          <w:bCs/>
          <w:color w:val="0F0D29" w:themeColor="text1"/>
        </w:rPr>
        <w:t xml:space="preserve">After booking a confirmation mail should be included to the customer. </w:t>
      </w:r>
    </w:p>
    <w:p w:rsidR="00085895" w:rsidRPr="00085895" w:rsidRDefault="00085895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  <w:r w:rsidRPr="00085895">
        <w:rPr>
          <w:rFonts w:ascii="Segoe UI Symbol" w:hAnsi="Segoe UI Symbol" w:cs="Segoe UI Symbol"/>
          <w:b w:val="0"/>
          <w:bCs/>
          <w:color w:val="0F0D29" w:themeColor="text1"/>
        </w:rPr>
        <w:t>❖</w:t>
      </w:r>
      <w:r w:rsidRPr="00085895">
        <w:rPr>
          <w:rFonts w:asciiTheme="majorHAnsi" w:hAnsiTheme="majorHAnsi" w:cstheme="majorHAnsi"/>
          <w:b w:val="0"/>
          <w:bCs/>
          <w:color w:val="0F0D29" w:themeColor="text1"/>
        </w:rPr>
        <w:t xml:space="preserve">Keep a route map. </w:t>
      </w:r>
    </w:p>
    <w:p w:rsidR="00085895" w:rsidRPr="00085895" w:rsidRDefault="00085895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  <w:r w:rsidRPr="00085895">
        <w:rPr>
          <w:rFonts w:ascii="Segoe UI Symbol" w:hAnsi="Segoe UI Symbol" w:cs="Segoe UI Symbol"/>
          <w:b w:val="0"/>
          <w:bCs/>
          <w:color w:val="0F0D29" w:themeColor="text1"/>
        </w:rPr>
        <w:t>❖</w:t>
      </w:r>
      <w:r w:rsidRPr="00085895">
        <w:rPr>
          <w:rFonts w:asciiTheme="majorHAnsi" w:hAnsiTheme="majorHAnsi" w:cstheme="majorHAnsi"/>
          <w:b w:val="0"/>
          <w:bCs/>
          <w:color w:val="0F0D29" w:themeColor="text1"/>
        </w:rPr>
        <w:t xml:space="preserve">Further more hotels can be added in various location. </w:t>
      </w:r>
    </w:p>
    <w:p w:rsidR="004B2B87" w:rsidRDefault="00085895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  <w:r w:rsidRPr="00085895">
        <w:rPr>
          <w:rFonts w:ascii="Segoe UI Symbol" w:hAnsi="Segoe UI Symbol" w:cs="Segoe UI Symbol"/>
          <w:b w:val="0"/>
          <w:bCs/>
          <w:color w:val="0F0D29" w:themeColor="text1"/>
        </w:rPr>
        <w:t>❖</w:t>
      </w:r>
      <w:r w:rsidRPr="00085895">
        <w:rPr>
          <w:rFonts w:asciiTheme="majorHAnsi" w:hAnsiTheme="majorHAnsi" w:cstheme="majorHAnsi"/>
          <w:b w:val="0"/>
          <w:bCs/>
          <w:color w:val="0F0D29" w:themeColor="text1"/>
        </w:rPr>
        <w:t>The booking process can be developed in case of more than one day booking.</w:t>
      </w: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047AC5" w:rsidRPr="007C2ED3" w:rsidRDefault="00047AC5" w:rsidP="00047AC5">
      <w:pPr>
        <w:jc w:val="center"/>
        <w:rPr>
          <w:sz w:val="72"/>
          <w:szCs w:val="72"/>
        </w:rPr>
      </w:pPr>
      <w:r w:rsidRPr="007C2ED3">
        <w:rPr>
          <w:sz w:val="72"/>
          <w:szCs w:val="72"/>
        </w:rPr>
        <w:lastRenderedPageBreak/>
        <w:t>Code</w:t>
      </w:r>
    </w:p>
    <w:p w:rsidR="00047AC5" w:rsidRDefault="00047AC5" w:rsidP="00047AC5"/>
    <w:p w:rsidR="00047AC5" w:rsidRPr="007C2ED3" w:rsidRDefault="00047AC5" w:rsidP="00047AC5">
      <w:r w:rsidRPr="007C2ED3">
        <w:t>1.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java.awt.Font;</w:t>
      </w:r>
    </w:p>
    <w:p w:rsidR="00047AC5" w:rsidRPr="007C2ED3" w:rsidRDefault="00047AC5" w:rsidP="00047AC5">
      <w:r w:rsidRPr="007C2ED3">
        <w:t>import javax.swing.*;</w:t>
      </w:r>
    </w:p>
    <w:p w:rsidR="00047AC5" w:rsidRPr="007C2ED3" w:rsidRDefault="00047AC5" w:rsidP="00047AC5">
      <w:r w:rsidRPr="007C2ED3">
        <w:t>public class MenuFrame extends JFrame {</w:t>
      </w:r>
    </w:p>
    <w:p w:rsidR="00047AC5" w:rsidRPr="007C2ED3" w:rsidRDefault="00047AC5" w:rsidP="00047AC5">
      <w:r w:rsidRPr="007C2ED3">
        <w:tab/>
        <w:t>private JLabel lblname;</w:t>
      </w:r>
    </w:p>
    <w:p w:rsidR="00047AC5" w:rsidRPr="007C2ED3" w:rsidRDefault="00047AC5" w:rsidP="00047AC5">
      <w:r w:rsidRPr="007C2ED3">
        <w:tab/>
        <w:t>private JMenu mnunew, mnubtdetails, mnuhtdetails, mnuctdetails, mnudtdetails;</w:t>
      </w:r>
    </w:p>
    <w:p w:rsidR="00047AC5" w:rsidRPr="007C2ED3" w:rsidRDefault="00047AC5" w:rsidP="00047AC5">
      <w:r w:rsidRPr="007C2ED3">
        <w:tab/>
        <w:t>private JMenuItem mitemCNew, mitemhnew, mitemhtdetails, mitemcdetails,mitembookingdetails,mitembookingcheck,mitemroomdetails;</w:t>
      </w:r>
    </w:p>
    <w:p w:rsidR="00047AC5" w:rsidRPr="007C2ED3" w:rsidRDefault="00047AC5" w:rsidP="00047AC5">
      <w:r w:rsidRPr="007C2ED3">
        <w:tab/>
        <w:t>private JMenuBar bar;</w:t>
      </w:r>
    </w:p>
    <w:p w:rsidR="00047AC5" w:rsidRPr="007C2ED3" w:rsidRDefault="00047AC5" w:rsidP="00047AC5">
      <w:r w:rsidRPr="007C2ED3">
        <w:tab/>
        <w:t>public MenuFrame() {</w:t>
      </w:r>
    </w:p>
    <w:p w:rsidR="00047AC5" w:rsidRPr="007C2ED3" w:rsidRDefault="00047AC5" w:rsidP="00047AC5">
      <w:r w:rsidRPr="007C2ED3">
        <w:tab/>
      </w:r>
      <w:r w:rsidRPr="007C2ED3">
        <w:tab/>
        <w:t>lblname=new JLabel("TOURS &amp; TRAVEL MANAGEMENT SYSTEM");</w:t>
      </w:r>
    </w:p>
    <w:p w:rsidR="00047AC5" w:rsidRPr="007C2ED3" w:rsidRDefault="00047AC5" w:rsidP="00047AC5">
      <w:r w:rsidRPr="007C2ED3">
        <w:tab/>
      </w:r>
      <w:r w:rsidRPr="007C2ED3">
        <w:tab/>
        <w:t>getContentPane().add(lblname);</w:t>
      </w:r>
    </w:p>
    <w:p w:rsidR="00047AC5" w:rsidRPr="007C2ED3" w:rsidRDefault="00047AC5" w:rsidP="00047AC5">
      <w:r w:rsidRPr="007C2ED3">
        <w:tab/>
      </w:r>
      <w:r w:rsidRPr="007C2ED3">
        <w:tab/>
        <w:t>lblname.setFont(new Font("Cracked", Font.ITALIC,25));</w:t>
      </w:r>
    </w:p>
    <w:p w:rsidR="00047AC5" w:rsidRPr="007C2ED3" w:rsidRDefault="00047AC5" w:rsidP="00047AC5">
      <w:r w:rsidRPr="007C2ED3">
        <w:tab/>
      </w:r>
      <w:r w:rsidRPr="007C2ED3">
        <w:tab/>
        <w:t>bar = new JMenuBar();</w:t>
      </w:r>
    </w:p>
    <w:p w:rsidR="00047AC5" w:rsidRPr="007C2ED3" w:rsidRDefault="00047AC5" w:rsidP="00047AC5">
      <w:r w:rsidRPr="007C2ED3">
        <w:tab/>
      </w:r>
      <w:r w:rsidRPr="007C2ED3">
        <w:tab/>
        <w:t>mnunew = new JMenu("NEW");</w:t>
      </w:r>
    </w:p>
    <w:p w:rsidR="00047AC5" w:rsidRPr="007C2ED3" w:rsidRDefault="00047AC5" w:rsidP="00047AC5">
      <w:r w:rsidRPr="007C2ED3">
        <w:tab/>
      </w:r>
      <w:r w:rsidRPr="007C2ED3">
        <w:tab/>
        <w:t>mnuctdetails = new JMenu("CUSTOMER DETAILS");</w:t>
      </w:r>
    </w:p>
    <w:p w:rsidR="00047AC5" w:rsidRPr="007C2ED3" w:rsidRDefault="00047AC5" w:rsidP="00047AC5">
      <w:r w:rsidRPr="007C2ED3">
        <w:tab/>
      </w:r>
      <w:r w:rsidRPr="007C2ED3">
        <w:tab/>
        <w:t>mnuhtdetails = new JMenu("HOTEL DETAILS");</w:t>
      </w:r>
    </w:p>
    <w:p w:rsidR="00047AC5" w:rsidRPr="007C2ED3" w:rsidRDefault="00047AC5" w:rsidP="00047AC5">
      <w:r w:rsidRPr="007C2ED3">
        <w:tab/>
      </w:r>
      <w:r w:rsidRPr="007C2ED3">
        <w:tab/>
        <w:t>mnubtdetails = new JMenu("BOOKING DETAILS");</w:t>
      </w:r>
    </w:p>
    <w:p w:rsidR="00047AC5" w:rsidRPr="007C2ED3" w:rsidRDefault="00047AC5" w:rsidP="00047AC5">
      <w:r w:rsidRPr="007C2ED3">
        <w:tab/>
      </w:r>
      <w:r w:rsidRPr="007C2ED3">
        <w:tab/>
        <w:t>mnudtdetails = new JMenu("LOG BOOK");</w:t>
      </w:r>
    </w:p>
    <w:p w:rsidR="00047AC5" w:rsidRPr="007C2ED3" w:rsidRDefault="00047AC5" w:rsidP="00047AC5">
      <w:r w:rsidRPr="007C2ED3">
        <w:tab/>
      </w:r>
      <w:r w:rsidRPr="007C2ED3">
        <w:tab/>
        <w:t>mitemCNew = new JMenuItem("ADD NEW CUSTOMER");</w:t>
      </w:r>
    </w:p>
    <w:p w:rsidR="00047AC5" w:rsidRPr="007C2ED3" w:rsidRDefault="00047AC5" w:rsidP="00047AC5">
      <w:r w:rsidRPr="007C2ED3">
        <w:tab/>
      </w:r>
      <w:r w:rsidRPr="007C2ED3">
        <w:tab/>
        <w:t>mitemhnew = new JMenuItem("ADD NEW HOTEL");</w:t>
      </w:r>
    </w:p>
    <w:p w:rsidR="00047AC5" w:rsidRPr="007C2ED3" w:rsidRDefault="00047AC5" w:rsidP="00047AC5">
      <w:r w:rsidRPr="007C2ED3">
        <w:tab/>
      </w:r>
      <w:r w:rsidRPr="007C2ED3">
        <w:tab/>
        <w:t>mitemhtdetails = new JMenuItem("HOTEL DETAILS");</w:t>
      </w:r>
    </w:p>
    <w:p w:rsidR="00047AC5" w:rsidRPr="007C2ED3" w:rsidRDefault="00047AC5" w:rsidP="00047AC5">
      <w:r w:rsidRPr="007C2ED3">
        <w:tab/>
      </w:r>
      <w:r w:rsidRPr="007C2ED3">
        <w:tab/>
        <w:t>mitemcdetails = new JMenuItem("CUSTOMER DETAILS");</w:t>
      </w:r>
    </w:p>
    <w:p w:rsidR="00047AC5" w:rsidRPr="007C2ED3" w:rsidRDefault="00047AC5" w:rsidP="00047AC5">
      <w:r w:rsidRPr="007C2ED3">
        <w:tab/>
      </w:r>
      <w:r w:rsidRPr="007C2ED3">
        <w:tab/>
        <w:t>mitembookingdetails=new JMenuItem("BOOKING TABLE");</w:t>
      </w:r>
    </w:p>
    <w:p w:rsidR="00047AC5" w:rsidRPr="007C2ED3" w:rsidRDefault="00047AC5" w:rsidP="00047AC5">
      <w:r w:rsidRPr="007C2ED3">
        <w:tab/>
      </w:r>
      <w:r w:rsidRPr="007C2ED3">
        <w:tab/>
        <w:t>mitembookingcheck=new JMenuItem("CHECK BOOKING");</w:t>
      </w:r>
    </w:p>
    <w:p w:rsidR="00047AC5" w:rsidRPr="007C2ED3" w:rsidRDefault="00047AC5" w:rsidP="00047AC5">
      <w:r w:rsidRPr="007C2ED3">
        <w:tab/>
      </w:r>
      <w:r w:rsidRPr="007C2ED3">
        <w:tab/>
        <w:t>mitemroomdetails=new JMenuItem("ROOM DETAILS");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mnunew.add(mitemCNew);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mnunew.add(mitemhnew);</w:t>
      </w:r>
    </w:p>
    <w:p w:rsidR="00047AC5" w:rsidRPr="007C2ED3" w:rsidRDefault="00047AC5" w:rsidP="00047AC5">
      <w:r w:rsidRPr="007C2ED3">
        <w:tab/>
      </w:r>
      <w:r w:rsidRPr="007C2ED3">
        <w:tab/>
        <w:t>mnuctdetails.add(mitemcdetails);</w:t>
      </w:r>
    </w:p>
    <w:p w:rsidR="00047AC5" w:rsidRPr="007C2ED3" w:rsidRDefault="00047AC5" w:rsidP="00047AC5">
      <w:r w:rsidRPr="007C2ED3">
        <w:tab/>
      </w:r>
      <w:r w:rsidRPr="007C2ED3">
        <w:tab/>
        <w:t>mnuhtdetails.add(mitemhtdetails);</w:t>
      </w:r>
    </w:p>
    <w:p w:rsidR="00047AC5" w:rsidRPr="007C2ED3" w:rsidRDefault="00047AC5" w:rsidP="00047AC5">
      <w:r w:rsidRPr="007C2ED3">
        <w:tab/>
      </w:r>
      <w:r w:rsidRPr="007C2ED3">
        <w:tab/>
        <w:t>mnubtdetails.add(mitembookingdetails);</w:t>
      </w:r>
    </w:p>
    <w:p w:rsidR="00047AC5" w:rsidRPr="007C2ED3" w:rsidRDefault="00047AC5" w:rsidP="00047AC5">
      <w:r w:rsidRPr="007C2ED3">
        <w:tab/>
      </w:r>
      <w:r w:rsidRPr="007C2ED3">
        <w:tab/>
        <w:t>mnubtdetails.add(mitembookingcheck);</w:t>
      </w:r>
    </w:p>
    <w:p w:rsidR="00047AC5" w:rsidRPr="007C2ED3" w:rsidRDefault="00047AC5" w:rsidP="00047AC5">
      <w:r w:rsidRPr="007C2ED3">
        <w:tab/>
      </w:r>
      <w:r w:rsidRPr="007C2ED3">
        <w:tab/>
        <w:t>mnudtdetails.add(mitemroomdetails);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mitemCNew.addActionListener(e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CheckEmail();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mitemhnew.addActionListener(e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DataEntryHotel();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mitemcdetails.addActionListener(e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CustomerListFrame();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mitemhtdetails.addActionListener(e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HotelListFrame();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mitembookingdetails.addActionListener(e-&gt;{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BookingListFrame();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mitembookingcheck.addActionListener(e-&gt;{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Checkbooking();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mitemroomdetails.addActionListener(e-&gt;{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new RoomOccupancyListFrame();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bar.add(mnunew);</w:t>
      </w:r>
    </w:p>
    <w:p w:rsidR="00047AC5" w:rsidRPr="007C2ED3" w:rsidRDefault="00047AC5" w:rsidP="00047AC5">
      <w:r w:rsidRPr="007C2ED3">
        <w:tab/>
      </w:r>
      <w:r w:rsidRPr="007C2ED3">
        <w:tab/>
        <w:t>bar.add(mnuctdetails);</w:t>
      </w:r>
    </w:p>
    <w:p w:rsidR="00047AC5" w:rsidRPr="007C2ED3" w:rsidRDefault="00047AC5" w:rsidP="00047AC5">
      <w:r w:rsidRPr="007C2ED3">
        <w:tab/>
      </w:r>
      <w:r w:rsidRPr="007C2ED3">
        <w:tab/>
        <w:t>bar.add(mnuhtdetails);</w:t>
      </w:r>
    </w:p>
    <w:p w:rsidR="00047AC5" w:rsidRPr="007C2ED3" w:rsidRDefault="00047AC5" w:rsidP="00047AC5">
      <w:r w:rsidRPr="007C2ED3">
        <w:tab/>
      </w:r>
      <w:r w:rsidRPr="007C2ED3">
        <w:tab/>
        <w:t>bar.add(mnubtdetails);</w:t>
      </w:r>
    </w:p>
    <w:p w:rsidR="00047AC5" w:rsidRPr="007C2ED3" w:rsidRDefault="00047AC5" w:rsidP="00047AC5">
      <w:r w:rsidRPr="007C2ED3">
        <w:tab/>
      </w:r>
      <w:r w:rsidRPr="007C2ED3">
        <w:tab/>
        <w:t>bar.add(mnudtdetails);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setJMenuBar(bar);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setSize(600,600);</w:t>
      </w:r>
    </w:p>
    <w:p w:rsidR="00047AC5" w:rsidRPr="007C2ED3" w:rsidRDefault="00047AC5" w:rsidP="00047AC5">
      <w:r w:rsidRPr="007C2ED3">
        <w:tab/>
      </w:r>
      <w:r w:rsidRPr="007C2ED3">
        <w:tab/>
        <w:t>getContentPane().setBackground(new Color(51, 153, 255));</w:t>
      </w:r>
    </w:p>
    <w:p w:rsidR="00047AC5" w:rsidRPr="007C2ED3" w:rsidRDefault="00047AC5" w:rsidP="00047AC5">
      <w:r w:rsidRPr="007C2ED3">
        <w:tab/>
      </w:r>
      <w:r w:rsidRPr="007C2ED3">
        <w:tab/>
        <w:t>setDefaultCloseOperation(JFrame.EXIT_ON_CLOSE);</w:t>
      </w:r>
    </w:p>
    <w:p w:rsidR="00047AC5" w:rsidRPr="007C2ED3" w:rsidRDefault="00047AC5" w:rsidP="00047AC5">
      <w:r w:rsidRPr="007C2ED3">
        <w:tab/>
      </w:r>
      <w:r w:rsidRPr="007C2ED3">
        <w:tab/>
        <w:t>setLocationRelativeTo(null);</w:t>
      </w:r>
    </w:p>
    <w:p w:rsidR="00047AC5" w:rsidRPr="007C2ED3" w:rsidRDefault="00047AC5" w:rsidP="00047AC5">
      <w:r w:rsidRPr="007C2ED3">
        <w:tab/>
      </w:r>
      <w:r w:rsidRPr="007C2ED3">
        <w:tab/>
        <w:t>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MenuFrame mf = new MenuFrame();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>}</w:t>
      </w:r>
    </w:p>
    <w:p w:rsidR="00047AC5" w:rsidRPr="007C2ED3" w:rsidRDefault="00047AC5" w:rsidP="00047AC5">
      <w:r w:rsidRPr="007C2ED3">
        <w:t>=====================================================================================</w:t>
      </w:r>
    </w:p>
    <w:p w:rsidR="00047AC5" w:rsidRPr="007C2ED3" w:rsidRDefault="00047AC5" w:rsidP="00047AC5">
      <w:r w:rsidRPr="007C2ED3">
        <w:t>2.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java.io.Serializable;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Hotel implements Serializable {</w:t>
      </w:r>
    </w:p>
    <w:p w:rsidR="00047AC5" w:rsidRPr="007C2ED3" w:rsidRDefault="00047AC5" w:rsidP="00047AC5">
      <w:r w:rsidRPr="007C2ED3">
        <w:tab/>
        <w:t>private String name;</w:t>
      </w:r>
    </w:p>
    <w:p w:rsidR="00047AC5" w:rsidRPr="007C2ED3" w:rsidRDefault="00047AC5" w:rsidP="00047AC5">
      <w:r w:rsidRPr="007C2ED3">
        <w:lastRenderedPageBreak/>
        <w:tab/>
        <w:t>private String location;</w:t>
      </w:r>
    </w:p>
    <w:p w:rsidR="00047AC5" w:rsidRPr="007C2ED3" w:rsidRDefault="00047AC5" w:rsidP="00047AC5">
      <w:r w:rsidRPr="007C2ED3">
        <w:tab/>
        <w:t>private int total_acrooms;</w:t>
      </w:r>
    </w:p>
    <w:p w:rsidR="00047AC5" w:rsidRPr="007C2ED3" w:rsidRDefault="00047AC5" w:rsidP="00047AC5">
      <w:r w:rsidRPr="007C2ED3">
        <w:tab/>
        <w:t>private int total_nonacrooms;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Hotel() {</w:t>
      </w:r>
    </w:p>
    <w:p w:rsidR="00047AC5" w:rsidRPr="007C2ED3" w:rsidRDefault="00047AC5" w:rsidP="00047AC5">
      <w:r w:rsidRPr="007C2ED3">
        <w:tab/>
      </w:r>
      <w:r w:rsidRPr="007C2ED3">
        <w:tab/>
        <w:t>super();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Hotel(String name,String location, int total_acrooms, int total_nonacrooms) {</w:t>
      </w:r>
    </w:p>
    <w:p w:rsidR="00047AC5" w:rsidRPr="007C2ED3" w:rsidRDefault="00047AC5" w:rsidP="00047AC5">
      <w:r w:rsidRPr="007C2ED3">
        <w:tab/>
      </w:r>
      <w:r w:rsidRPr="007C2ED3">
        <w:tab/>
        <w:t>this.name = name;</w:t>
      </w:r>
    </w:p>
    <w:p w:rsidR="00047AC5" w:rsidRPr="007C2ED3" w:rsidRDefault="00047AC5" w:rsidP="00047AC5">
      <w:r w:rsidRPr="007C2ED3">
        <w:tab/>
      </w:r>
      <w:r w:rsidRPr="007C2ED3">
        <w:tab/>
        <w:t>this.location = location;</w:t>
      </w:r>
    </w:p>
    <w:p w:rsidR="00047AC5" w:rsidRPr="007C2ED3" w:rsidRDefault="00047AC5" w:rsidP="00047AC5">
      <w:r w:rsidRPr="007C2ED3">
        <w:tab/>
      </w:r>
      <w:r w:rsidRPr="007C2ED3">
        <w:tab/>
        <w:t>this.total_acrooms = total_acrooms;</w:t>
      </w:r>
    </w:p>
    <w:p w:rsidR="00047AC5" w:rsidRPr="007C2ED3" w:rsidRDefault="00047AC5" w:rsidP="00047AC5">
      <w:r w:rsidRPr="007C2ED3">
        <w:tab/>
      </w:r>
      <w:r w:rsidRPr="007C2ED3">
        <w:tab/>
        <w:t>this.total_nonacrooms = total_nonacrooms;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String getName() {</w:t>
      </w:r>
    </w:p>
    <w:p w:rsidR="00047AC5" w:rsidRPr="007C2ED3" w:rsidRDefault="00047AC5" w:rsidP="00047AC5">
      <w:r w:rsidRPr="007C2ED3">
        <w:tab/>
      </w:r>
      <w:r w:rsidRPr="007C2ED3">
        <w:tab/>
        <w:t>return 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void setName(String name) {</w:t>
      </w:r>
    </w:p>
    <w:p w:rsidR="00047AC5" w:rsidRPr="007C2ED3" w:rsidRDefault="00047AC5" w:rsidP="00047AC5">
      <w:r w:rsidRPr="007C2ED3">
        <w:tab/>
      </w:r>
      <w:r w:rsidRPr="007C2ED3">
        <w:tab/>
        <w:t>this.name = 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String getLocation() {</w:t>
      </w:r>
    </w:p>
    <w:p w:rsidR="00047AC5" w:rsidRPr="007C2ED3" w:rsidRDefault="00047AC5" w:rsidP="00047AC5">
      <w:r w:rsidRPr="007C2ED3">
        <w:tab/>
      </w:r>
      <w:r w:rsidRPr="007C2ED3">
        <w:tab/>
        <w:t>return location;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void setLocation() {</w:t>
      </w:r>
    </w:p>
    <w:p w:rsidR="00047AC5" w:rsidRPr="007C2ED3" w:rsidRDefault="00047AC5" w:rsidP="00047AC5">
      <w:r w:rsidRPr="007C2ED3">
        <w:tab/>
      </w:r>
      <w:r w:rsidRPr="007C2ED3">
        <w:tab/>
        <w:t>this.location = location;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int getTotal_acrooms() {</w:t>
      </w:r>
    </w:p>
    <w:p w:rsidR="00047AC5" w:rsidRPr="007C2ED3" w:rsidRDefault="00047AC5" w:rsidP="00047AC5">
      <w:r w:rsidRPr="007C2ED3">
        <w:tab/>
      </w:r>
      <w:r w:rsidRPr="007C2ED3">
        <w:tab/>
        <w:t>return total_acrooms;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void setTotal_acrooms(int total_acrooms) {</w:t>
      </w:r>
    </w:p>
    <w:p w:rsidR="00047AC5" w:rsidRPr="007C2ED3" w:rsidRDefault="00047AC5" w:rsidP="00047AC5">
      <w:r w:rsidRPr="007C2ED3">
        <w:tab/>
      </w:r>
      <w:r w:rsidRPr="007C2ED3">
        <w:tab/>
        <w:t>this.total_acrooms = total_acrooms;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int getTotal_nonacrooms() {</w:t>
      </w:r>
    </w:p>
    <w:p w:rsidR="00047AC5" w:rsidRPr="007C2ED3" w:rsidRDefault="00047AC5" w:rsidP="00047AC5">
      <w:r w:rsidRPr="007C2ED3">
        <w:tab/>
      </w:r>
      <w:r w:rsidRPr="007C2ED3">
        <w:tab/>
        <w:t>return total_nonacrooms;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void setTotal_nonacrooms(int total_nonacrooms) {</w:t>
      </w:r>
    </w:p>
    <w:p w:rsidR="00047AC5" w:rsidRPr="007C2ED3" w:rsidRDefault="00047AC5" w:rsidP="00047AC5">
      <w:r w:rsidRPr="007C2ED3">
        <w:tab/>
      </w:r>
      <w:r w:rsidRPr="007C2ED3">
        <w:tab/>
        <w:t>this.total_nonacrooms = total_nonacrooms;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>}</w:t>
      </w:r>
    </w:p>
    <w:p w:rsidR="00047AC5" w:rsidRPr="007C2ED3" w:rsidRDefault="00047AC5" w:rsidP="00047AC5">
      <w:r w:rsidRPr="007C2ED3">
        <w:t>=================================================================================</w:t>
      </w:r>
    </w:p>
    <w:p w:rsidR="00047AC5" w:rsidRPr="007C2ED3" w:rsidRDefault="00047AC5" w:rsidP="00047AC5">
      <w:r w:rsidRPr="007C2ED3">
        <w:t>3.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>
      <w:r w:rsidRPr="007C2ED3">
        <w:t>import javax.swing.*;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DataEntryHotel extends JFrame{</w:t>
      </w:r>
    </w:p>
    <w:p w:rsidR="00047AC5" w:rsidRPr="007C2ED3" w:rsidRDefault="00047AC5" w:rsidP="00047AC5">
      <w:r w:rsidRPr="007C2ED3">
        <w:tab/>
        <w:t>JLabel lblname,lbltype,lblloc,lbltotal,lblnonac;</w:t>
      </w:r>
    </w:p>
    <w:p w:rsidR="00047AC5" w:rsidRPr="007C2ED3" w:rsidRDefault="00047AC5" w:rsidP="00047AC5">
      <w:r w:rsidRPr="007C2ED3">
        <w:tab/>
        <w:t>JTextField txtname,txttype,txtloc,txtactotal,txtnonactotal;</w:t>
      </w:r>
    </w:p>
    <w:p w:rsidR="00047AC5" w:rsidRPr="007C2ED3" w:rsidRDefault="00047AC5" w:rsidP="00047AC5">
      <w:r w:rsidRPr="007C2ED3">
        <w:tab/>
        <w:t>JButton btnnew,btnsave,btndiscard;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lastRenderedPageBreak/>
        <w:tab/>
        <w:t>private List&lt;Hotel&gt; list=null;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DataEntryHotel() {</w:t>
      </w:r>
    </w:p>
    <w:p w:rsidR="00047AC5" w:rsidRPr="007C2ED3" w:rsidRDefault="00047AC5" w:rsidP="00047AC5">
      <w:r w:rsidRPr="007C2ED3">
        <w:tab/>
      </w:r>
      <w:r w:rsidRPr="007C2ED3">
        <w:tab/>
        <w:t>super("Hotel Details");</w:t>
      </w:r>
    </w:p>
    <w:p w:rsidR="00047AC5" w:rsidRPr="007C2ED3" w:rsidRDefault="00047AC5" w:rsidP="00047AC5">
      <w:r w:rsidRPr="007C2ED3">
        <w:tab/>
      </w:r>
      <w:r w:rsidRPr="007C2ED3">
        <w:tab/>
        <w:t>Box mainbox=Box.createVerticalBox();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b1=Box.createHorizontalBox();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lblname=new JLabel("Hotel Name");</w:t>
      </w:r>
    </w:p>
    <w:p w:rsidR="00047AC5" w:rsidRPr="007C2ED3" w:rsidRDefault="00047AC5" w:rsidP="00047AC5">
      <w:r w:rsidRPr="007C2ED3">
        <w:tab/>
      </w:r>
      <w:r w:rsidRPr="007C2ED3">
        <w:tab/>
        <w:t>txtname=new JTextField(10);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b1.add(lblname);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Dimension(20,0)));</w:t>
      </w:r>
    </w:p>
    <w:p w:rsidR="00047AC5" w:rsidRPr="007C2ED3" w:rsidRDefault="00047AC5" w:rsidP="00047AC5">
      <w:r w:rsidRPr="007C2ED3">
        <w:tab/>
      </w:r>
      <w:r w:rsidRPr="007C2ED3">
        <w:tab/>
        <w:t>b1.add(txtname);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b3=Box.createHorizontalBox();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lblloc=new JLabel("Location");</w:t>
      </w:r>
    </w:p>
    <w:p w:rsidR="00047AC5" w:rsidRPr="007C2ED3" w:rsidRDefault="00047AC5" w:rsidP="00047AC5">
      <w:r w:rsidRPr="007C2ED3">
        <w:tab/>
      </w:r>
      <w:r w:rsidRPr="007C2ED3">
        <w:tab/>
        <w:t>txtloc=new JTextField(10);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b3.add(lblloc);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Dimension(35,0)));</w:t>
      </w:r>
    </w:p>
    <w:p w:rsidR="00047AC5" w:rsidRPr="007C2ED3" w:rsidRDefault="00047AC5" w:rsidP="00047AC5">
      <w:r w:rsidRPr="007C2ED3">
        <w:tab/>
      </w:r>
      <w:r w:rsidRPr="007C2ED3">
        <w:tab/>
        <w:t>b3.add(txtloc);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b4=Box.createHorizontalBox();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lbltotal=new JLabel("Total AC Room");</w:t>
      </w:r>
    </w:p>
    <w:p w:rsidR="00047AC5" w:rsidRPr="007C2ED3" w:rsidRDefault="00047AC5" w:rsidP="00047AC5">
      <w:r w:rsidRPr="007C2ED3">
        <w:tab/>
      </w:r>
      <w:r w:rsidRPr="007C2ED3">
        <w:tab/>
        <w:t>txtactotal=new JTextField(10);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b4.add(lbltotal);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b4.add(Box.createRigidArea(new Dimension(5,0)));</w:t>
      </w:r>
    </w:p>
    <w:p w:rsidR="00047AC5" w:rsidRPr="007C2ED3" w:rsidRDefault="00047AC5" w:rsidP="00047AC5">
      <w:r w:rsidRPr="007C2ED3">
        <w:tab/>
      </w:r>
      <w:r w:rsidRPr="007C2ED3">
        <w:tab/>
        <w:t>b4.add(txtactotal);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b5=Box.createHorizontalBox();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lblnonac=new JLabel("Total NON-AC");</w:t>
      </w:r>
    </w:p>
    <w:p w:rsidR="00047AC5" w:rsidRPr="007C2ED3" w:rsidRDefault="00047AC5" w:rsidP="00047AC5">
      <w:r w:rsidRPr="007C2ED3">
        <w:tab/>
      </w:r>
      <w:r w:rsidRPr="007C2ED3">
        <w:tab/>
        <w:t>txtnonactotal=new JTextField(10);</w:t>
      </w:r>
    </w:p>
    <w:p w:rsidR="00047AC5" w:rsidRPr="007C2ED3" w:rsidRDefault="00047AC5" w:rsidP="00047AC5">
      <w:r w:rsidRPr="007C2ED3">
        <w:tab/>
      </w:r>
      <w:r w:rsidRPr="007C2ED3">
        <w:tab/>
        <w:t>b5.add(Box.createRigidArea(new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b5.add(lblnonac);</w:t>
      </w:r>
    </w:p>
    <w:p w:rsidR="00047AC5" w:rsidRPr="007C2ED3" w:rsidRDefault="00047AC5" w:rsidP="00047AC5">
      <w:r w:rsidRPr="007C2ED3">
        <w:tab/>
      </w:r>
      <w:r w:rsidRPr="007C2ED3">
        <w:tab/>
        <w:t>b5.add(Box.createRigidArea(new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b5.add(txtnonactotal);</w:t>
      </w:r>
    </w:p>
    <w:p w:rsidR="00047AC5" w:rsidRPr="007C2ED3" w:rsidRDefault="00047AC5" w:rsidP="00047AC5">
      <w:r w:rsidRPr="007C2ED3">
        <w:tab/>
      </w:r>
      <w:r w:rsidRPr="007C2ED3">
        <w:tab/>
        <w:t>b5.add(Box.createRigidArea(new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b7=Box.createHorizontalBox();</w:t>
      </w:r>
    </w:p>
    <w:p w:rsidR="00047AC5" w:rsidRPr="007C2ED3" w:rsidRDefault="00047AC5" w:rsidP="00047AC5">
      <w:r w:rsidRPr="007C2ED3">
        <w:tab/>
      </w:r>
      <w:r w:rsidRPr="007C2ED3">
        <w:tab/>
        <w:t>btnnew=new JButton("ADD NEW");</w:t>
      </w:r>
    </w:p>
    <w:p w:rsidR="00047AC5" w:rsidRPr="007C2ED3" w:rsidRDefault="00047AC5" w:rsidP="00047AC5">
      <w:r w:rsidRPr="007C2ED3">
        <w:tab/>
      </w:r>
      <w:r w:rsidRPr="007C2ED3">
        <w:tab/>
        <w:t>btnsave=new JButton("SAVE");</w:t>
      </w:r>
    </w:p>
    <w:p w:rsidR="00047AC5" w:rsidRPr="007C2ED3" w:rsidRDefault="00047AC5" w:rsidP="00047AC5">
      <w:r w:rsidRPr="007C2ED3">
        <w:tab/>
      </w:r>
      <w:r w:rsidRPr="007C2ED3">
        <w:tab/>
        <w:t>btndiscard=new JButton("DISCARD");</w:t>
      </w:r>
    </w:p>
    <w:p w:rsidR="00047AC5" w:rsidRPr="007C2ED3" w:rsidRDefault="00047AC5" w:rsidP="00047AC5">
      <w:r w:rsidRPr="007C2ED3">
        <w:tab/>
      </w:r>
      <w:r w:rsidRPr="007C2ED3">
        <w:tab/>
        <w:t>b7.add(btnnew);</w:t>
      </w:r>
    </w:p>
    <w:p w:rsidR="00047AC5" w:rsidRPr="007C2ED3" w:rsidRDefault="00047AC5" w:rsidP="00047AC5">
      <w:r w:rsidRPr="007C2ED3">
        <w:tab/>
      </w:r>
      <w:r w:rsidRPr="007C2ED3">
        <w:tab/>
        <w:t>b7.add(btnsave);</w:t>
      </w:r>
    </w:p>
    <w:p w:rsidR="00047AC5" w:rsidRPr="007C2ED3" w:rsidRDefault="00047AC5" w:rsidP="00047AC5">
      <w:r w:rsidRPr="007C2ED3">
        <w:tab/>
      </w:r>
      <w:r w:rsidRPr="007C2ED3">
        <w:tab/>
        <w:t>b7.add(btndiscard);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Dimension(0,30)));</w:t>
      </w:r>
    </w:p>
    <w:p w:rsidR="00047AC5" w:rsidRPr="007C2ED3" w:rsidRDefault="00047AC5" w:rsidP="00047AC5">
      <w:r w:rsidRPr="007C2ED3">
        <w:tab/>
      </w:r>
      <w:r w:rsidRPr="007C2ED3">
        <w:tab/>
        <w:t>mainbox.add(b1);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Dimension(0,30)));</w:t>
      </w:r>
    </w:p>
    <w:p w:rsidR="00047AC5" w:rsidRPr="007C2ED3" w:rsidRDefault="00047AC5" w:rsidP="00047AC5">
      <w:r w:rsidRPr="007C2ED3">
        <w:tab/>
      </w:r>
      <w:r w:rsidRPr="007C2ED3">
        <w:tab/>
        <w:t>mainbox.add(b3);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Dimension(0,30)));</w:t>
      </w:r>
    </w:p>
    <w:p w:rsidR="00047AC5" w:rsidRPr="007C2ED3" w:rsidRDefault="00047AC5" w:rsidP="00047AC5">
      <w:r w:rsidRPr="007C2ED3">
        <w:tab/>
      </w:r>
      <w:r w:rsidRPr="007C2ED3">
        <w:tab/>
        <w:t>mainbox.add(b4);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Dimension(0,30)));</w:t>
      </w:r>
    </w:p>
    <w:p w:rsidR="00047AC5" w:rsidRPr="007C2ED3" w:rsidRDefault="00047AC5" w:rsidP="00047AC5">
      <w:r w:rsidRPr="007C2ED3">
        <w:tab/>
      </w:r>
      <w:r w:rsidRPr="007C2ED3">
        <w:tab/>
        <w:t>mainbox.add(b5);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Dimension(0,30)));</w:t>
      </w:r>
    </w:p>
    <w:p w:rsidR="00047AC5" w:rsidRPr="007C2ED3" w:rsidRDefault="00047AC5" w:rsidP="00047AC5">
      <w:r w:rsidRPr="007C2ED3">
        <w:tab/>
      </w:r>
      <w:r w:rsidRPr="007C2ED3">
        <w:tab/>
        <w:t>mainbox.add(b7);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add(mainbox);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btnnew.addActionListener(e-&gt;{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hnamestr=txtname.getText().trim();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locstr=txtloc.getText().trim();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totalacroomstr=txtactotal.getText().trim();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totalnonacstr=txtnonactotal.getText().trim();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int totalac=Integer.parseInt(totalacroomstr);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int totalnonac=Integer.parseInt(totalnonacstr);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Hotel h=new Hotel(hnamestr,locstr,totalac,totalnonac);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list.add(h);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txtname.setText("");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txtloc.setText("");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txtactotal.setText("");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txtnonactotal.setText("");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btnsave.addActionListener(e-&gt;{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if(list!=null &amp;&amp; list.size()!=0)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DBManager_hotel.saveHotelData(list);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JOptionPane.showMessageDialog(DataEntryHotel.this,"Hotel record saved...:)");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setSize(400, 600);</w:t>
      </w:r>
    </w:p>
    <w:p w:rsidR="00047AC5" w:rsidRPr="007C2ED3" w:rsidRDefault="00047AC5" w:rsidP="00047AC5">
      <w:r w:rsidRPr="007C2ED3">
        <w:tab/>
      </w:r>
      <w:r w:rsidRPr="007C2ED3">
        <w:tab/>
        <w:t>setDefaultCloseOperation(JFrame.HIDE_ON_CLOSE);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setLocationRelativeTo(null);</w:t>
      </w:r>
    </w:p>
    <w:p w:rsidR="00047AC5" w:rsidRPr="007C2ED3" w:rsidRDefault="00047AC5" w:rsidP="00047AC5">
      <w:r w:rsidRPr="007C2ED3">
        <w:tab/>
      </w:r>
      <w:r w:rsidRPr="007C2ED3">
        <w:tab/>
        <w:t>setVisible(true);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list=DBManager_hotel.loadsHoteldata();</w:t>
      </w:r>
    </w:p>
    <w:p w:rsidR="00047AC5" w:rsidRPr="007C2ED3" w:rsidRDefault="00047AC5" w:rsidP="00047AC5">
      <w:r w:rsidRPr="007C2ED3">
        <w:tab/>
      </w:r>
      <w:r w:rsidRPr="007C2ED3">
        <w:tab/>
        <w:t>if(list==null)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list=new ArrayList&lt;&gt;();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DataEntryHotel dh=new DataEntryHotel();</w:t>
      </w:r>
    </w:p>
    <w:p w:rsidR="00047AC5" w:rsidRPr="007C2ED3" w:rsidRDefault="00047AC5" w:rsidP="00047AC5">
      <w:r w:rsidRPr="007C2ED3">
        <w:tab/>
      </w:r>
      <w:r w:rsidRPr="007C2ED3">
        <w:tab/>
        <w:t>new GenerateHotel();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>}</w:t>
      </w:r>
    </w:p>
    <w:p w:rsidR="00047AC5" w:rsidRPr="007C2ED3" w:rsidRDefault="00047AC5" w:rsidP="00047AC5">
      <w:r w:rsidRPr="007C2ED3">
        <w:t>=====================================================================================</w:t>
      </w:r>
    </w:p>
    <w:p w:rsidR="00047AC5" w:rsidRPr="007C2ED3" w:rsidRDefault="00047AC5" w:rsidP="00047AC5">
      <w:r w:rsidRPr="007C2ED3">
        <w:t>4.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DBManager_hotel {</w:t>
      </w:r>
    </w:p>
    <w:p w:rsidR="00047AC5" w:rsidRPr="007C2ED3" w:rsidRDefault="00047AC5" w:rsidP="00047AC5">
      <w:r w:rsidRPr="007C2ED3">
        <w:tab/>
        <w:t>public static List&lt;Hotel&gt; loadsHoteldata() {</w:t>
      </w:r>
    </w:p>
    <w:p w:rsidR="00047AC5" w:rsidRPr="007C2ED3" w:rsidRDefault="00047AC5" w:rsidP="00047AC5">
      <w:r w:rsidRPr="007C2ED3">
        <w:tab/>
      </w:r>
      <w:r w:rsidRPr="007C2ED3">
        <w:tab/>
        <w:t>List&lt;Hotel&gt; list = null;</w:t>
      </w:r>
    </w:p>
    <w:p w:rsidR="00047AC5" w:rsidRPr="007C2ED3" w:rsidRDefault="00047AC5" w:rsidP="00047AC5">
      <w:r w:rsidRPr="007C2ED3">
        <w:tab/>
      </w:r>
      <w:r w:rsidRPr="007C2ED3">
        <w:tab/>
        <w:t>ObjectInputStream os = null;</w:t>
      </w:r>
    </w:p>
    <w:p w:rsidR="00047AC5" w:rsidRPr="007C2ED3" w:rsidRDefault="00047AC5" w:rsidP="00047AC5">
      <w:r w:rsidRPr="007C2ED3">
        <w:tab/>
      </w:r>
      <w:r w:rsidRPr="007C2ED3">
        <w:tab/>
        <w:t>FileInputStream fs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fs = new FileInputStream("hoteldetails.dat");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ObjectInputStream(fs);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 = (List&lt;Hotel&gt;) os.readObject();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} catch (FileNotFoundException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(ClassNotFoundException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(os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return list;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saveHotelData(List&lt;Hotel&gt; list) {</w:t>
      </w:r>
    </w:p>
    <w:p w:rsidR="00047AC5" w:rsidRPr="007C2ED3" w:rsidRDefault="00047AC5" w:rsidP="00047AC5">
      <w:r w:rsidRPr="007C2ED3">
        <w:tab/>
      </w:r>
      <w:r w:rsidRPr="007C2ED3">
        <w:tab/>
        <w:t>ObjectOutputStream os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ObjectOutputStream(new FileOutputStream("hoteldetails.dat"));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if (list != null &amp;&amp; list.size() != 0)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os.writeObject(list);</w:t>
      </w:r>
    </w:p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static List&lt;RoomOccupancy&gt; loadsRoomOccupancydata() {</w:t>
      </w:r>
    </w:p>
    <w:p w:rsidR="00047AC5" w:rsidRPr="007C2ED3" w:rsidRDefault="00047AC5" w:rsidP="00047AC5">
      <w:r w:rsidRPr="007C2ED3">
        <w:tab/>
      </w:r>
      <w:r w:rsidRPr="007C2ED3">
        <w:tab/>
        <w:t>List&lt;RoomOccupancy&gt; list = null;</w:t>
      </w:r>
    </w:p>
    <w:p w:rsidR="00047AC5" w:rsidRPr="007C2ED3" w:rsidRDefault="00047AC5" w:rsidP="00047AC5">
      <w:r w:rsidRPr="007C2ED3">
        <w:tab/>
      </w:r>
      <w:r w:rsidRPr="007C2ED3">
        <w:tab/>
        <w:t>ObjectInputStream os = null;</w:t>
      </w:r>
    </w:p>
    <w:p w:rsidR="00047AC5" w:rsidRPr="007C2ED3" w:rsidRDefault="00047AC5" w:rsidP="00047AC5">
      <w:r w:rsidRPr="007C2ED3">
        <w:tab/>
      </w:r>
      <w:r w:rsidRPr="007C2ED3">
        <w:tab/>
        <w:t>FileInputStream fs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fs = new FileInputStream("roomoccupancy.dat");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ObjectInputStream(fs);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 = (List&lt;RoomOccupancy&gt;) os.readObject();</w:t>
      </w:r>
    </w:p>
    <w:p w:rsidR="00047AC5" w:rsidRPr="007C2ED3" w:rsidRDefault="00047AC5" w:rsidP="00047AC5">
      <w:r w:rsidRPr="007C2ED3">
        <w:tab/>
      </w:r>
      <w:r w:rsidRPr="007C2ED3">
        <w:tab/>
        <w:t>} catch (FileNotFoundException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(ClassNotFoundException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(os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return list;</w:t>
      </w:r>
    </w:p>
    <w:p w:rsidR="00047AC5" w:rsidRPr="007C2ED3" w:rsidRDefault="00047AC5" w:rsidP="00047AC5">
      <w:r w:rsidRPr="007C2ED3">
        <w:lastRenderedPageBreak/>
        <w:tab/>
        <w:t>}</w:t>
      </w:r>
    </w:p>
    <w:p w:rsidR="00047AC5" w:rsidRPr="007C2ED3" w:rsidRDefault="00047AC5" w:rsidP="00047AC5">
      <w:r w:rsidRPr="007C2ED3">
        <w:tab/>
        <w:t>public static void saveRoomOccupancyData(List&lt;RoomOccupancy&gt; list) {</w:t>
      </w:r>
    </w:p>
    <w:p w:rsidR="00047AC5" w:rsidRPr="007C2ED3" w:rsidRDefault="00047AC5" w:rsidP="00047AC5">
      <w:r w:rsidRPr="007C2ED3">
        <w:tab/>
      </w:r>
      <w:r w:rsidRPr="007C2ED3">
        <w:tab/>
        <w:t>ObjectOutputStream os=null;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os=new ObjectOutputStream(new FileOutputStream("roomoccupancy.dat"));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if(list!=null &amp;&amp; list.size()!=0)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os.writeObject(list);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  <w:t>}finally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5.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java.util.ArrayList;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javax.swing.JScrollPane;</w:t>
      </w:r>
    </w:p>
    <w:p w:rsidR="00047AC5" w:rsidRPr="007C2ED3" w:rsidRDefault="00047AC5" w:rsidP="00047AC5">
      <w:r w:rsidRPr="007C2ED3">
        <w:t>import javax.swing.JTable;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HotelListFrame extends JFrame{</w:t>
      </w:r>
    </w:p>
    <w:p w:rsidR="00047AC5" w:rsidRPr="007C2ED3" w:rsidRDefault="00047AC5" w:rsidP="00047AC5">
      <w:r w:rsidRPr="007C2ED3">
        <w:lastRenderedPageBreak/>
        <w:tab/>
        <w:t>private JTable tblHotelList;</w:t>
      </w:r>
    </w:p>
    <w:p w:rsidR="00047AC5" w:rsidRPr="007C2ED3" w:rsidRDefault="00047AC5" w:rsidP="00047AC5">
      <w:r w:rsidRPr="007C2ED3">
        <w:t xml:space="preserve">    private String data[][];</w:t>
      </w:r>
    </w:p>
    <w:p w:rsidR="00047AC5" w:rsidRPr="007C2ED3" w:rsidRDefault="00047AC5" w:rsidP="00047AC5">
      <w:r w:rsidRPr="007C2ED3">
        <w:t xml:space="preserve">    private String[] colnames= {"HOTEL NAME","LOCATION","TOTAL AC ROOM","TOTAL NON-AC ROOM"};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private List&lt;Hotel&gt; list=null;</w:t>
      </w:r>
    </w:p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>
      <w:r w:rsidRPr="007C2ED3">
        <w:t xml:space="preserve">    public  HotelListFrame() {</w:t>
      </w:r>
    </w:p>
    <w:p w:rsidR="00047AC5" w:rsidRPr="007C2ED3" w:rsidRDefault="00047AC5" w:rsidP="00047AC5">
      <w:r w:rsidRPr="007C2ED3">
        <w:tab/>
      </w:r>
      <w:r w:rsidRPr="007C2ED3">
        <w:tab/>
        <w:t>// TODO Auto-generated constructor stub</w:t>
      </w:r>
    </w:p>
    <w:p w:rsidR="00047AC5" w:rsidRPr="007C2ED3" w:rsidRDefault="00047AC5" w:rsidP="00047AC5">
      <w:r w:rsidRPr="007C2ED3">
        <w:t xml:space="preserve">        super("Hotel Details");</w:t>
      </w:r>
    </w:p>
    <w:p w:rsidR="00047AC5" w:rsidRPr="007C2ED3" w:rsidRDefault="00047AC5" w:rsidP="00047AC5">
      <w:r w:rsidRPr="007C2ED3">
        <w:t xml:space="preserve">        list=DBManager_hotel.loadsHoteldata();</w:t>
      </w:r>
    </w:p>
    <w:p w:rsidR="00047AC5" w:rsidRPr="007C2ED3" w:rsidRDefault="00047AC5" w:rsidP="00047AC5">
      <w:r w:rsidRPr="007C2ED3">
        <w:t xml:space="preserve">        // creating 2d data array from list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String data[][]=new String[list.size()][4];</w:t>
      </w:r>
    </w:p>
    <w:p w:rsidR="00047AC5" w:rsidRPr="007C2ED3" w:rsidRDefault="00047AC5" w:rsidP="00047AC5">
      <w:r w:rsidRPr="007C2ED3">
        <w:t xml:space="preserve">        int row=0;</w:t>
      </w:r>
    </w:p>
    <w:p w:rsidR="00047AC5" w:rsidRPr="007C2ED3" w:rsidRDefault="00047AC5" w:rsidP="00047AC5">
      <w:r w:rsidRPr="007C2ED3">
        <w:t xml:space="preserve">        for(Hotel h:list) {</w:t>
      </w:r>
    </w:p>
    <w:p w:rsidR="00047AC5" w:rsidRPr="007C2ED3" w:rsidRDefault="00047AC5" w:rsidP="00047AC5">
      <w:r w:rsidRPr="007C2ED3">
        <w:t xml:space="preserve">            data[row][0]=h.getName();</w:t>
      </w:r>
    </w:p>
    <w:p w:rsidR="00047AC5" w:rsidRPr="007C2ED3" w:rsidRDefault="00047AC5" w:rsidP="00047AC5">
      <w:r w:rsidRPr="007C2ED3">
        <w:t xml:space="preserve">            data[row][1]=h.getLocation();</w:t>
      </w:r>
    </w:p>
    <w:p w:rsidR="00047AC5" w:rsidRPr="007C2ED3" w:rsidRDefault="00047AC5" w:rsidP="00047AC5">
      <w:r w:rsidRPr="007C2ED3">
        <w:t xml:space="preserve">            data[row][2]=String.valueOf(h.getTotal_acrooms());</w:t>
      </w:r>
    </w:p>
    <w:p w:rsidR="00047AC5" w:rsidRPr="007C2ED3" w:rsidRDefault="00047AC5" w:rsidP="00047AC5">
      <w:r w:rsidRPr="007C2ED3">
        <w:t xml:space="preserve">            data[row][3]=String.valueOf(h.getTotal_nonacrooms());</w:t>
      </w:r>
    </w:p>
    <w:p w:rsidR="00047AC5" w:rsidRPr="007C2ED3" w:rsidRDefault="00047AC5" w:rsidP="00047AC5">
      <w:r w:rsidRPr="007C2ED3">
        <w:t xml:space="preserve">            row++;</w:t>
      </w:r>
    </w:p>
    <w:p w:rsidR="00047AC5" w:rsidRPr="007C2ED3" w:rsidRDefault="00047AC5" w:rsidP="00047AC5">
      <w:r w:rsidRPr="007C2ED3">
        <w:t xml:space="preserve">        }</w:t>
      </w:r>
    </w:p>
    <w:p w:rsidR="00047AC5" w:rsidRPr="007C2ED3" w:rsidRDefault="00047AC5" w:rsidP="00047AC5">
      <w:r w:rsidRPr="007C2ED3">
        <w:t xml:space="preserve">        tblHotelList=new JTable(data, colnames);</w:t>
      </w:r>
    </w:p>
    <w:p w:rsidR="00047AC5" w:rsidRPr="007C2ED3" w:rsidRDefault="00047AC5" w:rsidP="00047AC5">
      <w:r w:rsidRPr="007C2ED3">
        <w:t xml:space="preserve">        add(new JScrollPane(tblHotelList));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setSize(600,600);</w:t>
      </w:r>
    </w:p>
    <w:p w:rsidR="00047AC5" w:rsidRPr="007C2ED3" w:rsidRDefault="00047AC5" w:rsidP="00047AC5">
      <w:r w:rsidRPr="007C2ED3">
        <w:t xml:space="preserve">        getContentPane().setBackground(new Color(51, 153, 255));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 xml:space="preserve">    }</w:t>
      </w:r>
    </w:p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HotelListFrame hf=new HotelListFrame();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6.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java.io.Serializable;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Customer implements Serializable{</w:t>
      </w:r>
    </w:p>
    <w:p w:rsidR="00047AC5" w:rsidRPr="007C2ED3" w:rsidRDefault="00047AC5" w:rsidP="00047AC5">
      <w:r w:rsidRPr="007C2ED3">
        <w:tab/>
        <w:t>private String name;</w:t>
      </w:r>
    </w:p>
    <w:p w:rsidR="00047AC5" w:rsidRPr="007C2ED3" w:rsidRDefault="00047AC5" w:rsidP="00047AC5">
      <w:r w:rsidRPr="007C2ED3">
        <w:tab/>
        <w:t>private String email;</w:t>
      </w:r>
    </w:p>
    <w:p w:rsidR="00047AC5" w:rsidRPr="007C2ED3" w:rsidRDefault="00047AC5" w:rsidP="00047AC5">
      <w:r w:rsidRPr="007C2ED3">
        <w:tab/>
        <w:t>private String phnno;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Customer(String name, String email, String phnno) {</w:t>
      </w:r>
    </w:p>
    <w:p w:rsidR="00047AC5" w:rsidRPr="007C2ED3" w:rsidRDefault="00047AC5" w:rsidP="00047AC5">
      <w:r w:rsidRPr="007C2ED3">
        <w:tab/>
      </w:r>
      <w:r w:rsidRPr="007C2ED3">
        <w:tab/>
        <w:t>this.name = name;</w:t>
      </w:r>
    </w:p>
    <w:p w:rsidR="00047AC5" w:rsidRPr="007C2ED3" w:rsidRDefault="00047AC5" w:rsidP="00047AC5">
      <w:r w:rsidRPr="007C2ED3">
        <w:tab/>
      </w:r>
      <w:r w:rsidRPr="007C2ED3">
        <w:tab/>
        <w:t>this.email = email;</w:t>
      </w:r>
    </w:p>
    <w:p w:rsidR="00047AC5" w:rsidRPr="007C2ED3" w:rsidRDefault="00047AC5" w:rsidP="00047AC5">
      <w:r w:rsidRPr="007C2ED3">
        <w:tab/>
      </w:r>
      <w:r w:rsidRPr="007C2ED3">
        <w:tab/>
        <w:t>this.phnno = phnno;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Customer() {</w:t>
      </w:r>
    </w:p>
    <w:p w:rsidR="00047AC5" w:rsidRPr="007C2ED3" w:rsidRDefault="00047AC5" w:rsidP="00047AC5">
      <w:r w:rsidRPr="007C2ED3">
        <w:tab/>
      </w:r>
      <w:r w:rsidRPr="007C2ED3">
        <w:tab/>
        <w:t>super();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getName() {</w:t>
      </w:r>
    </w:p>
    <w:p w:rsidR="00047AC5" w:rsidRPr="007C2ED3" w:rsidRDefault="00047AC5" w:rsidP="00047AC5">
      <w:r w:rsidRPr="007C2ED3">
        <w:tab/>
      </w:r>
      <w:r w:rsidRPr="007C2ED3">
        <w:tab/>
        <w:t>return 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setName(String name) {</w:t>
      </w:r>
    </w:p>
    <w:p w:rsidR="00047AC5" w:rsidRPr="007C2ED3" w:rsidRDefault="00047AC5" w:rsidP="00047AC5">
      <w:r w:rsidRPr="007C2ED3">
        <w:tab/>
      </w:r>
      <w:r w:rsidRPr="007C2ED3">
        <w:tab/>
        <w:t>this.name = 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getEmail() {</w:t>
      </w:r>
    </w:p>
    <w:p w:rsidR="00047AC5" w:rsidRPr="007C2ED3" w:rsidRDefault="00047AC5" w:rsidP="00047AC5">
      <w:r w:rsidRPr="007C2ED3">
        <w:tab/>
      </w:r>
      <w:r w:rsidRPr="007C2ED3">
        <w:tab/>
        <w:t>return email;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lastRenderedPageBreak/>
        <w:tab/>
        <w:t>public void setEmail(String email) {</w:t>
      </w:r>
    </w:p>
    <w:p w:rsidR="00047AC5" w:rsidRPr="007C2ED3" w:rsidRDefault="00047AC5" w:rsidP="00047AC5">
      <w:r w:rsidRPr="007C2ED3">
        <w:tab/>
      </w:r>
      <w:r w:rsidRPr="007C2ED3">
        <w:tab/>
        <w:t>this.email = email;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getPhnno() {</w:t>
      </w:r>
    </w:p>
    <w:p w:rsidR="00047AC5" w:rsidRPr="007C2ED3" w:rsidRDefault="00047AC5" w:rsidP="00047AC5">
      <w:r w:rsidRPr="007C2ED3">
        <w:tab/>
      </w:r>
      <w:r w:rsidRPr="007C2ED3">
        <w:tab/>
        <w:t>return phnno;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setPhnno(String phnno) {</w:t>
      </w:r>
    </w:p>
    <w:p w:rsidR="00047AC5" w:rsidRPr="007C2ED3" w:rsidRDefault="00047AC5" w:rsidP="00047AC5">
      <w:r w:rsidRPr="007C2ED3">
        <w:tab/>
      </w:r>
      <w:r w:rsidRPr="007C2ED3">
        <w:tab/>
        <w:t>this.phnno = phnno;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7.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>
      <w:r w:rsidRPr="007C2ED3">
        <w:t>import java.io.FileNotFoundException;</w:t>
      </w:r>
    </w:p>
    <w:p w:rsidR="00047AC5" w:rsidRPr="007C2ED3" w:rsidRDefault="00047AC5" w:rsidP="00047AC5">
      <w:r w:rsidRPr="007C2ED3">
        <w:t>import java.io.FileOutputStream;</w:t>
      </w:r>
    </w:p>
    <w:p w:rsidR="00047AC5" w:rsidRPr="007C2ED3" w:rsidRDefault="00047AC5" w:rsidP="00047AC5">
      <w:r w:rsidRPr="007C2ED3">
        <w:t>import java.io.IOException;</w:t>
      </w:r>
    </w:p>
    <w:p w:rsidR="00047AC5" w:rsidRPr="007C2ED3" w:rsidRDefault="00047AC5" w:rsidP="00047AC5">
      <w:r w:rsidRPr="007C2ED3">
        <w:t>import java.io.ObjectOutputStream;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javax.swing.Box;</w:t>
      </w:r>
    </w:p>
    <w:p w:rsidR="00047AC5" w:rsidRPr="007C2ED3" w:rsidRDefault="00047AC5" w:rsidP="00047AC5">
      <w:r w:rsidRPr="007C2ED3">
        <w:t>import javax.swing.JButton;</w:t>
      </w:r>
    </w:p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javax.swing.JLabel;</w:t>
      </w:r>
    </w:p>
    <w:p w:rsidR="00047AC5" w:rsidRPr="007C2ED3" w:rsidRDefault="00047AC5" w:rsidP="00047AC5">
      <w:r w:rsidRPr="007C2ED3">
        <w:t>import javax.swing.JOptionPane;</w:t>
      </w:r>
    </w:p>
    <w:p w:rsidR="00047AC5" w:rsidRPr="007C2ED3" w:rsidRDefault="00047AC5" w:rsidP="00047AC5">
      <w:r w:rsidRPr="007C2ED3">
        <w:t>import javax.swing.JTextField;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DataEntryCustomer extends JFrame{</w:t>
      </w:r>
    </w:p>
    <w:p w:rsidR="00047AC5" w:rsidRPr="007C2ED3" w:rsidRDefault="00047AC5" w:rsidP="00047AC5">
      <w:r w:rsidRPr="007C2ED3">
        <w:tab/>
        <w:t>private JLabel lblname,lblphnno,lblemailid;</w:t>
      </w:r>
    </w:p>
    <w:p w:rsidR="00047AC5" w:rsidRPr="007C2ED3" w:rsidRDefault="00047AC5" w:rsidP="00047AC5">
      <w:r w:rsidRPr="007C2ED3">
        <w:tab/>
        <w:t>private JTextField txtname,txtphnno,txtemailid;</w:t>
      </w:r>
    </w:p>
    <w:p w:rsidR="00047AC5" w:rsidRPr="007C2ED3" w:rsidRDefault="00047AC5" w:rsidP="00047AC5">
      <w:r w:rsidRPr="007C2ED3">
        <w:tab/>
        <w:t>private JButton btnsave,btnnew,btndiscard,btncheckin;</w:t>
      </w:r>
    </w:p>
    <w:p w:rsidR="00047AC5" w:rsidRPr="007C2ED3" w:rsidRDefault="00047AC5" w:rsidP="00047AC5">
      <w:r w:rsidRPr="007C2ED3">
        <w:lastRenderedPageBreak/>
        <w:tab/>
      </w:r>
    </w:p>
    <w:p w:rsidR="00047AC5" w:rsidRPr="007C2ED3" w:rsidRDefault="00047AC5" w:rsidP="00047AC5">
      <w:r w:rsidRPr="007C2ED3">
        <w:tab/>
        <w:t>private List&lt;Customer&gt; list=null;</w:t>
      </w:r>
    </w:p>
    <w:p w:rsidR="00047AC5" w:rsidRPr="007C2ED3" w:rsidRDefault="00047AC5" w:rsidP="00047AC5">
      <w:r w:rsidRPr="007C2ED3">
        <w:tab/>
        <w:t>String m;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DataEntryCustomer(Customer c) {</w:t>
      </w:r>
    </w:p>
    <w:p w:rsidR="00047AC5" w:rsidRPr="007C2ED3" w:rsidRDefault="00047AC5" w:rsidP="00047AC5">
      <w:r w:rsidRPr="007C2ED3">
        <w:tab/>
      </w:r>
      <w:r w:rsidRPr="007C2ED3">
        <w:tab/>
        <w:t>this();</w:t>
      </w:r>
    </w:p>
    <w:p w:rsidR="00047AC5" w:rsidRPr="007C2ED3" w:rsidRDefault="00047AC5" w:rsidP="00047AC5">
      <w:r w:rsidRPr="007C2ED3">
        <w:tab/>
      </w:r>
      <w:r w:rsidRPr="007C2ED3">
        <w:tab/>
        <w:t>txtname.setText(c.getName());</w:t>
      </w:r>
    </w:p>
    <w:p w:rsidR="00047AC5" w:rsidRPr="007C2ED3" w:rsidRDefault="00047AC5" w:rsidP="00047AC5">
      <w:r w:rsidRPr="007C2ED3">
        <w:tab/>
      </w:r>
      <w:r w:rsidRPr="007C2ED3">
        <w:tab/>
        <w:t>txtemailid.setText(c.getEmail());</w:t>
      </w:r>
    </w:p>
    <w:p w:rsidR="00047AC5" w:rsidRPr="007C2ED3" w:rsidRDefault="00047AC5" w:rsidP="00047AC5">
      <w:r w:rsidRPr="007C2ED3">
        <w:tab/>
      </w:r>
      <w:r w:rsidRPr="007C2ED3">
        <w:tab/>
        <w:t>txtphnno.setText(c.getPhnno());</w:t>
      </w:r>
    </w:p>
    <w:p w:rsidR="00047AC5" w:rsidRPr="007C2ED3" w:rsidRDefault="00047AC5" w:rsidP="00047AC5">
      <w:r w:rsidRPr="007C2ED3">
        <w:tab/>
      </w:r>
      <w:r w:rsidRPr="007C2ED3">
        <w:tab/>
        <w:t>m=c.getEmail();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DataEntryCustomer() {</w:t>
      </w:r>
    </w:p>
    <w:p w:rsidR="00047AC5" w:rsidRPr="007C2ED3" w:rsidRDefault="00047AC5" w:rsidP="00047AC5">
      <w:r w:rsidRPr="007C2ED3">
        <w:tab/>
      </w:r>
      <w:r w:rsidRPr="007C2ED3">
        <w:tab/>
        <w:t>super("Customer Details");</w:t>
      </w:r>
    </w:p>
    <w:p w:rsidR="00047AC5" w:rsidRPr="007C2ED3" w:rsidRDefault="00047AC5" w:rsidP="00047AC5">
      <w:r w:rsidRPr="007C2ED3">
        <w:tab/>
      </w:r>
      <w:r w:rsidRPr="007C2ED3">
        <w:tab/>
        <w:t>Box mainbox=Box.createVerticalBox();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lblname=new JLabel("NAME");</w:t>
      </w:r>
    </w:p>
    <w:p w:rsidR="00047AC5" w:rsidRPr="007C2ED3" w:rsidRDefault="00047AC5" w:rsidP="00047AC5">
      <w:r w:rsidRPr="007C2ED3">
        <w:tab/>
      </w:r>
      <w:r w:rsidRPr="007C2ED3">
        <w:tab/>
        <w:t>txtname=new JTextField(10);</w:t>
      </w:r>
    </w:p>
    <w:p w:rsidR="00047AC5" w:rsidRPr="007C2ED3" w:rsidRDefault="00047AC5" w:rsidP="00047AC5">
      <w:r w:rsidRPr="007C2ED3">
        <w:tab/>
      </w:r>
      <w:r w:rsidRPr="007C2ED3">
        <w:tab/>
        <w:t>Box b1=Box.createHorizontalBox();</w:t>
      </w:r>
    </w:p>
    <w:p w:rsidR="00047AC5" w:rsidRPr="007C2ED3" w:rsidRDefault="00047AC5" w:rsidP="00047AC5">
      <w:r w:rsidRPr="007C2ED3">
        <w:t xml:space="preserve">        b1.add(Box.createRigidArea(new Dimension(10,0)));</w:t>
      </w:r>
    </w:p>
    <w:p w:rsidR="00047AC5" w:rsidRPr="007C2ED3" w:rsidRDefault="00047AC5" w:rsidP="00047AC5">
      <w:r w:rsidRPr="007C2ED3">
        <w:t xml:space="preserve">        b1.add(lblname);</w:t>
      </w:r>
    </w:p>
    <w:p w:rsidR="00047AC5" w:rsidRPr="007C2ED3" w:rsidRDefault="00047AC5" w:rsidP="00047AC5">
      <w:r w:rsidRPr="007C2ED3">
        <w:t xml:space="preserve">        b1.add(Box.createRigidArea(new Dimension(35,0)));</w:t>
      </w:r>
    </w:p>
    <w:p w:rsidR="00047AC5" w:rsidRPr="007C2ED3" w:rsidRDefault="00047AC5" w:rsidP="00047AC5">
      <w:r w:rsidRPr="007C2ED3">
        <w:t xml:space="preserve">        b1.add(txtname);</w:t>
      </w:r>
    </w:p>
    <w:p w:rsidR="00047AC5" w:rsidRPr="007C2ED3" w:rsidRDefault="00047AC5" w:rsidP="00047AC5">
      <w:r w:rsidRPr="007C2ED3">
        <w:t xml:space="preserve">        b1.add(Box.createRigidArea(new Dimension(10,0)));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lblemailid=new JLabel("MAIL ID");</w:t>
      </w:r>
    </w:p>
    <w:p w:rsidR="00047AC5" w:rsidRPr="007C2ED3" w:rsidRDefault="00047AC5" w:rsidP="00047AC5">
      <w:r w:rsidRPr="007C2ED3">
        <w:tab/>
      </w:r>
      <w:r w:rsidRPr="007C2ED3">
        <w:tab/>
        <w:t>txtemailid=new JTextField(10);</w:t>
      </w:r>
    </w:p>
    <w:p w:rsidR="00047AC5" w:rsidRPr="007C2ED3" w:rsidRDefault="00047AC5" w:rsidP="00047AC5">
      <w:r w:rsidRPr="007C2ED3">
        <w:tab/>
      </w:r>
      <w:r w:rsidRPr="007C2ED3">
        <w:tab/>
        <w:t>Box b2=Box.createHorizontalBox();</w:t>
      </w:r>
    </w:p>
    <w:p w:rsidR="00047AC5" w:rsidRPr="007C2ED3" w:rsidRDefault="00047AC5" w:rsidP="00047AC5">
      <w:r w:rsidRPr="007C2ED3">
        <w:t xml:space="preserve">        b2.add(Box.createRigidArea(new Dimension(10,0)));</w:t>
      </w:r>
    </w:p>
    <w:p w:rsidR="00047AC5" w:rsidRPr="007C2ED3" w:rsidRDefault="00047AC5" w:rsidP="00047AC5">
      <w:r w:rsidRPr="007C2ED3">
        <w:t xml:space="preserve">        b2.add(lblemailid);</w:t>
      </w:r>
    </w:p>
    <w:p w:rsidR="00047AC5" w:rsidRPr="007C2ED3" w:rsidRDefault="00047AC5" w:rsidP="00047AC5">
      <w:r w:rsidRPr="007C2ED3">
        <w:t xml:space="preserve">        b2.add(Box.createRigidArea(new Dimension(26,0)));</w:t>
      </w:r>
    </w:p>
    <w:p w:rsidR="00047AC5" w:rsidRPr="007C2ED3" w:rsidRDefault="00047AC5" w:rsidP="00047AC5">
      <w:r w:rsidRPr="007C2ED3">
        <w:t xml:space="preserve">        b2.add(txtemailid);</w:t>
      </w:r>
    </w:p>
    <w:p w:rsidR="00047AC5" w:rsidRPr="007C2ED3" w:rsidRDefault="00047AC5" w:rsidP="00047AC5">
      <w:r w:rsidRPr="007C2ED3">
        <w:t xml:space="preserve">        b2.add(Box.createRigidArea(new Dimension(10,0)));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 xml:space="preserve">        Box b3=Box.createHorizontalBox();</w:t>
      </w:r>
    </w:p>
    <w:p w:rsidR="00047AC5" w:rsidRPr="007C2ED3" w:rsidRDefault="00047AC5" w:rsidP="00047AC5">
      <w:r w:rsidRPr="007C2ED3">
        <w:t xml:space="preserve">        lblphnno=new JLabel("PHONE NO");</w:t>
      </w:r>
    </w:p>
    <w:p w:rsidR="00047AC5" w:rsidRPr="007C2ED3" w:rsidRDefault="00047AC5" w:rsidP="00047AC5">
      <w:r w:rsidRPr="007C2ED3">
        <w:t xml:space="preserve">        txtphnno=new JTextField(10);</w:t>
      </w:r>
    </w:p>
    <w:p w:rsidR="00047AC5" w:rsidRPr="007C2ED3" w:rsidRDefault="00047AC5" w:rsidP="00047AC5">
      <w:r w:rsidRPr="007C2ED3">
        <w:t xml:space="preserve">        b3.add(Box.createRigidArea(new Dimension(10,0)));</w:t>
      </w:r>
    </w:p>
    <w:p w:rsidR="00047AC5" w:rsidRPr="007C2ED3" w:rsidRDefault="00047AC5" w:rsidP="00047AC5">
      <w:r w:rsidRPr="007C2ED3">
        <w:t xml:space="preserve">        b3.add(lblphnno);</w:t>
      </w:r>
    </w:p>
    <w:p w:rsidR="00047AC5" w:rsidRPr="007C2ED3" w:rsidRDefault="00047AC5" w:rsidP="00047AC5">
      <w:r w:rsidRPr="007C2ED3">
        <w:t xml:space="preserve">        b3.add(Box.createRigidArea(new Dimension(6,0)));</w:t>
      </w:r>
    </w:p>
    <w:p w:rsidR="00047AC5" w:rsidRPr="007C2ED3" w:rsidRDefault="00047AC5" w:rsidP="00047AC5">
      <w:r w:rsidRPr="007C2ED3">
        <w:t xml:space="preserve">        b3.add(txtphnno);</w:t>
      </w:r>
    </w:p>
    <w:p w:rsidR="00047AC5" w:rsidRPr="007C2ED3" w:rsidRDefault="00047AC5" w:rsidP="00047AC5">
      <w:r w:rsidRPr="007C2ED3">
        <w:t xml:space="preserve">        b3.add(Box.createRigidArea(new Dimension(10,0)));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Box b4=Box.createHorizontalBox();</w:t>
      </w:r>
    </w:p>
    <w:p w:rsidR="00047AC5" w:rsidRPr="007C2ED3" w:rsidRDefault="00047AC5" w:rsidP="00047AC5">
      <w:r w:rsidRPr="007C2ED3">
        <w:t xml:space="preserve">        btnnew=new JButton("ADD NEW");</w:t>
      </w:r>
    </w:p>
    <w:p w:rsidR="00047AC5" w:rsidRPr="007C2ED3" w:rsidRDefault="00047AC5" w:rsidP="00047AC5">
      <w:r w:rsidRPr="007C2ED3">
        <w:t xml:space="preserve">        btnsave=new JButton("SAVE");</w:t>
      </w:r>
    </w:p>
    <w:p w:rsidR="00047AC5" w:rsidRPr="007C2ED3" w:rsidRDefault="00047AC5" w:rsidP="00047AC5">
      <w:r w:rsidRPr="007C2ED3">
        <w:t xml:space="preserve">        btndiscard=new JButton("DISCARD");</w:t>
      </w:r>
    </w:p>
    <w:p w:rsidR="00047AC5" w:rsidRPr="007C2ED3" w:rsidRDefault="00047AC5" w:rsidP="00047AC5">
      <w:r w:rsidRPr="007C2ED3">
        <w:t xml:space="preserve">        btncheckin=new JButton("CHECK IN");</w:t>
      </w:r>
    </w:p>
    <w:p w:rsidR="00047AC5" w:rsidRPr="007C2ED3" w:rsidRDefault="00047AC5" w:rsidP="00047AC5">
      <w:r w:rsidRPr="007C2ED3">
        <w:t xml:space="preserve">        b4.add(btnnew);</w:t>
      </w:r>
    </w:p>
    <w:p w:rsidR="00047AC5" w:rsidRPr="007C2ED3" w:rsidRDefault="00047AC5" w:rsidP="00047AC5">
      <w:r w:rsidRPr="007C2ED3">
        <w:t xml:space="preserve">        b4.add(btnsave);</w:t>
      </w:r>
    </w:p>
    <w:p w:rsidR="00047AC5" w:rsidRPr="007C2ED3" w:rsidRDefault="00047AC5" w:rsidP="00047AC5">
      <w:r w:rsidRPr="007C2ED3">
        <w:t xml:space="preserve">        b4.add(btndiscard);</w:t>
      </w:r>
    </w:p>
    <w:p w:rsidR="00047AC5" w:rsidRPr="007C2ED3" w:rsidRDefault="00047AC5" w:rsidP="00047AC5">
      <w:r w:rsidRPr="007C2ED3">
        <w:t xml:space="preserve">        b4.add(btncheckin);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mainbox.add(Box.createRigidArea(new Dimension(0,30)));</w:t>
      </w:r>
    </w:p>
    <w:p w:rsidR="00047AC5" w:rsidRPr="007C2ED3" w:rsidRDefault="00047AC5" w:rsidP="00047AC5">
      <w:r w:rsidRPr="007C2ED3">
        <w:t xml:space="preserve">        mainbox.add(b1);</w:t>
      </w:r>
    </w:p>
    <w:p w:rsidR="00047AC5" w:rsidRPr="007C2ED3" w:rsidRDefault="00047AC5" w:rsidP="00047AC5">
      <w:r w:rsidRPr="007C2ED3">
        <w:t xml:space="preserve">        mainbox.add(Box.createRigidArea(new Dimension(0,20)));</w:t>
      </w:r>
    </w:p>
    <w:p w:rsidR="00047AC5" w:rsidRPr="007C2ED3" w:rsidRDefault="00047AC5" w:rsidP="00047AC5">
      <w:r w:rsidRPr="007C2ED3">
        <w:t xml:space="preserve">        mainbox.add(b2);</w:t>
      </w:r>
    </w:p>
    <w:p w:rsidR="00047AC5" w:rsidRPr="007C2ED3" w:rsidRDefault="00047AC5" w:rsidP="00047AC5">
      <w:r w:rsidRPr="007C2ED3">
        <w:t xml:space="preserve">        mainbox.add(Box.createRigidArea(new Dimension(0,20)));</w:t>
      </w:r>
    </w:p>
    <w:p w:rsidR="00047AC5" w:rsidRPr="007C2ED3" w:rsidRDefault="00047AC5" w:rsidP="00047AC5">
      <w:r w:rsidRPr="007C2ED3">
        <w:t xml:space="preserve">        mainbox.add(b3);</w:t>
      </w:r>
    </w:p>
    <w:p w:rsidR="00047AC5" w:rsidRPr="007C2ED3" w:rsidRDefault="00047AC5" w:rsidP="00047AC5">
      <w:r w:rsidRPr="007C2ED3">
        <w:t xml:space="preserve">        mainbox.add(Box.createRigidArea(new Dimension(0,55)));</w:t>
      </w:r>
    </w:p>
    <w:p w:rsidR="00047AC5" w:rsidRPr="007C2ED3" w:rsidRDefault="00047AC5" w:rsidP="00047AC5">
      <w:r w:rsidRPr="007C2ED3">
        <w:t xml:space="preserve">        mainbox.add(b4);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add(mainbox);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btnnew.addActionListener(e-&gt;{</w:t>
      </w:r>
    </w:p>
    <w:p w:rsidR="00047AC5" w:rsidRPr="007C2ED3" w:rsidRDefault="00047AC5" w:rsidP="00047AC5">
      <w:r w:rsidRPr="007C2ED3">
        <w:tab/>
        <w:t>String namestr=txtname.getText().trim();</w:t>
      </w:r>
    </w:p>
    <w:p w:rsidR="00047AC5" w:rsidRPr="007C2ED3" w:rsidRDefault="00047AC5" w:rsidP="00047AC5">
      <w:r w:rsidRPr="007C2ED3">
        <w:tab/>
        <w:t>String mailstr=txtemailid.getText().trim();</w:t>
      </w:r>
    </w:p>
    <w:p w:rsidR="00047AC5" w:rsidRPr="007C2ED3" w:rsidRDefault="00047AC5" w:rsidP="00047AC5">
      <w:r w:rsidRPr="007C2ED3">
        <w:lastRenderedPageBreak/>
        <w:tab/>
        <w:t>String phnstr=txtphnno.getText().trim();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Customer cs=new Customer(namestr,mailstr,phnstr);</w:t>
      </w:r>
    </w:p>
    <w:p w:rsidR="00047AC5" w:rsidRPr="007C2ED3" w:rsidRDefault="00047AC5" w:rsidP="00047AC5">
      <w:r w:rsidRPr="007C2ED3">
        <w:tab/>
        <w:t>list.add(cs);</w:t>
      </w:r>
    </w:p>
    <w:p w:rsidR="00047AC5" w:rsidRPr="007C2ED3" w:rsidRDefault="00047AC5" w:rsidP="00047AC5">
      <w:r w:rsidRPr="007C2ED3">
        <w:tab/>
        <w:t>txtname.setText("");</w:t>
      </w:r>
    </w:p>
    <w:p w:rsidR="00047AC5" w:rsidRPr="007C2ED3" w:rsidRDefault="00047AC5" w:rsidP="00047AC5">
      <w:r w:rsidRPr="007C2ED3">
        <w:tab/>
        <w:t>txtemailid.setText("");</w:t>
      </w:r>
    </w:p>
    <w:p w:rsidR="00047AC5" w:rsidRPr="007C2ED3" w:rsidRDefault="00047AC5" w:rsidP="00047AC5">
      <w:r w:rsidRPr="007C2ED3">
        <w:tab/>
        <w:t>txtphnno.setText("");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 xml:space="preserve">        });</w:t>
      </w:r>
    </w:p>
    <w:p w:rsidR="00047AC5" w:rsidRPr="007C2ED3" w:rsidRDefault="00047AC5" w:rsidP="00047AC5">
      <w:r w:rsidRPr="007C2ED3">
        <w:t xml:space="preserve">        btnsave.addActionListener(e-&gt;{</w:t>
      </w:r>
    </w:p>
    <w:p w:rsidR="00047AC5" w:rsidRPr="007C2ED3" w:rsidRDefault="00047AC5" w:rsidP="00047AC5">
      <w:r w:rsidRPr="007C2ED3">
        <w:tab/>
        <w:t>if(list!=null &amp;&amp; list.size()!=0) {</w:t>
      </w:r>
    </w:p>
    <w:p w:rsidR="00047AC5" w:rsidRPr="007C2ED3" w:rsidRDefault="00047AC5" w:rsidP="00047AC5">
      <w:r w:rsidRPr="007C2ED3">
        <w:tab/>
      </w:r>
      <w:r w:rsidRPr="007C2ED3">
        <w:tab/>
        <w:t>DBManager_cus.savaCustomerData(list);</w:t>
      </w:r>
    </w:p>
    <w:p w:rsidR="00047AC5" w:rsidRPr="007C2ED3" w:rsidRDefault="00047AC5" w:rsidP="00047AC5">
      <w:r w:rsidRPr="007C2ED3">
        <w:tab/>
      </w:r>
      <w:r w:rsidRPr="007C2ED3">
        <w:tab/>
        <w:t>JOptionPane.showMessageDialog(DataEntryCustomer.this, "record saved.... thank you...:)");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 xml:space="preserve">        });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btncheckin.addActionListener(e-&gt;{</w:t>
      </w:r>
    </w:p>
    <w:p w:rsidR="00047AC5" w:rsidRPr="007C2ED3" w:rsidRDefault="00047AC5" w:rsidP="00047AC5">
      <w:r w:rsidRPr="007C2ED3">
        <w:tab/>
        <w:t>new BookingFrame(m);</w:t>
      </w:r>
    </w:p>
    <w:p w:rsidR="00047AC5" w:rsidRPr="007C2ED3" w:rsidRDefault="00047AC5" w:rsidP="00047AC5">
      <w:r w:rsidRPr="007C2ED3">
        <w:t xml:space="preserve">        });</w:t>
      </w:r>
    </w:p>
    <w:p w:rsidR="00047AC5" w:rsidRPr="007C2ED3" w:rsidRDefault="00047AC5" w:rsidP="00047AC5">
      <w:r w:rsidRPr="007C2ED3">
        <w:t xml:space="preserve">        setSize(500,500);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list=DBManager_cus.loadsCustomerdata();</w:t>
      </w:r>
    </w:p>
    <w:p w:rsidR="00047AC5" w:rsidRPr="007C2ED3" w:rsidRDefault="00047AC5" w:rsidP="00047AC5">
      <w:r w:rsidRPr="007C2ED3">
        <w:t xml:space="preserve">        if(list==null) {</w:t>
      </w:r>
    </w:p>
    <w:p w:rsidR="00047AC5" w:rsidRPr="007C2ED3" w:rsidRDefault="00047AC5" w:rsidP="00047AC5">
      <w:r w:rsidRPr="007C2ED3">
        <w:tab/>
        <w:t>list=new ArrayList&lt;&gt;();</w:t>
      </w:r>
    </w:p>
    <w:p w:rsidR="00047AC5" w:rsidRPr="007C2ED3" w:rsidRDefault="00047AC5" w:rsidP="00047AC5">
      <w:r w:rsidRPr="007C2ED3">
        <w:t xml:space="preserve">        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DataEntryCustomer df_cus=new DataEntryCustomer();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8.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DBManager_cus {</w:t>
      </w:r>
    </w:p>
    <w:p w:rsidR="00047AC5" w:rsidRPr="007C2ED3" w:rsidRDefault="00047AC5" w:rsidP="00047AC5">
      <w:r w:rsidRPr="007C2ED3">
        <w:tab/>
        <w:t>public static List&lt;Customer&gt; loadsCustomerdata() {</w:t>
      </w:r>
    </w:p>
    <w:p w:rsidR="00047AC5" w:rsidRPr="007C2ED3" w:rsidRDefault="00047AC5" w:rsidP="00047AC5">
      <w:r w:rsidRPr="007C2ED3">
        <w:tab/>
      </w:r>
      <w:r w:rsidRPr="007C2ED3">
        <w:tab/>
        <w:t>List&lt;Customer&gt; list = null;</w:t>
      </w:r>
    </w:p>
    <w:p w:rsidR="00047AC5" w:rsidRPr="007C2ED3" w:rsidRDefault="00047AC5" w:rsidP="00047AC5">
      <w:r w:rsidRPr="007C2ED3">
        <w:tab/>
      </w:r>
      <w:r w:rsidRPr="007C2ED3">
        <w:tab/>
        <w:t>ObjectInputStream os = null;</w:t>
      </w:r>
    </w:p>
    <w:p w:rsidR="00047AC5" w:rsidRPr="007C2ED3" w:rsidRDefault="00047AC5" w:rsidP="00047AC5">
      <w:r w:rsidRPr="007C2ED3">
        <w:tab/>
      </w:r>
      <w:r w:rsidRPr="007C2ED3">
        <w:tab/>
        <w:t>FileInputStream fs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fs = new FileInputStream("customer.dat");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ObjectInputStream(fs);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 = (List&lt;Customer&gt;) os.readObject();</w:t>
      </w:r>
    </w:p>
    <w:p w:rsidR="00047AC5" w:rsidRPr="007C2ED3" w:rsidRDefault="00047AC5" w:rsidP="00047AC5">
      <w:r w:rsidRPr="007C2ED3">
        <w:tab/>
      </w:r>
      <w:r w:rsidRPr="007C2ED3">
        <w:tab/>
        <w:t>} catch (FileNotFoundException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(ClassNotFoundException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(os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fs.close();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return list;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savaCustomerData(List&lt;Customer&gt; list) {</w:t>
      </w:r>
    </w:p>
    <w:p w:rsidR="00047AC5" w:rsidRPr="007C2ED3" w:rsidRDefault="00047AC5" w:rsidP="00047AC5">
      <w:r w:rsidRPr="007C2ED3">
        <w:tab/>
      </w:r>
      <w:r w:rsidRPr="007C2ED3">
        <w:tab/>
        <w:t>ObjectOutputStream os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ObjectOutputStream(new FileOutputStream("customer.dat"));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if (list != null &amp;&amp; list.size() != 0)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os.writeObject(list);</w:t>
      </w:r>
    </w:p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9.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java.util.ArrayList;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javax.swing.JScrollPane;</w:t>
      </w:r>
    </w:p>
    <w:p w:rsidR="00047AC5" w:rsidRPr="007C2ED3" w:rsidRDefault="00047AC5" w:rsidP="00047AC5">
      <w:r w:rsidRPr="007C2ED3">
        <w:t>import javax.swing.JTable;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CustomerListFrame extends JFrame{</w:t>
      </w:r>
    </w:p>
    <w:p w:rsidR="00047AC5" w:rsidRPr="007C2ED3" w:rsidRDefault="00047AC5" w:rsidP="00047AC5">
      <w:r w:rsidRPr="007C2ED3">
        <w:tab/>
        <w:t>private JTable tblCustomerList;</w:t>
      </w:r>
    </w:p>
    <w:p w:rsidR="00047AC5" w:rsidRPr="007C2ED3" w:rsidRDefault="00047AC5" w:rsidP="00047AC5">
      <w:r w:rsidRPr="007C2ED3">
        <w:t xml:space="preserve">    private String data[][];</w:t>
      </w:r>
    </w:p>
    <w:p w:rsidR="00047AC5" w:rsidRPr="007C2ED3" w:rsidRDefault="00047AC5" w:rsidP="00047AC5">
      <w:r w:rsidRPr="007C2ED3">
        <w:t xml:space="preserve">    private String[] colnames= {"NAME","EMAIL_ID","PHONENO"};</w:t>
      </w:r>
    </w:p>
    <w:p w:rsidR="00047AC5" w:rsidRPr="007C2ED3" w:rsidRDefault="00047AC5" w:rsidP="00047AC5">
      <w:r w:rsidRPr="007C2ED3">
        <w:t xml:space="preserve">    private List&lt;Customer&gt; list=null;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public  CustomerListFrame() {</w:t>
      </w:r>
    </w:p>
    <w:p w:rsidR="00047AC5" w:rsidRPr="007C2ED3" w:rsidRDefault="00047AC5" w:rsidP="00047AC5">
      <w:r w:rsidRPr="007C2ED3">
        <w:tab/>
      </w:r>
      <w:r w:rsidRPr="007C2ED3">
        <w:tab/>
        <w:t>// TODO Auto-generated constructor stub</w:t>
      </w:r>
    </w:p>
    <w:p w:rsidR="00047AC5" w:rsidRPr="007C2ED3" w:rsidRDefault="00047AC5" w:rsidP="00047AC5">
      <w:r w:rsidRPr="007C2ED3">
        <w:t xml:space="preserve">        super("Customer Details");</w:t>
      </w:r>
    </w:p>
    <w:p w:rsidR="00047AC5" w:rsidRPr="007C2ED3" w:rsidRDefault="00047AC5" w:rsidP="00047AC5">
      <w:r w:rsidRPr="007C2ED3">
        <w:t xml:space="preserve">        list=DBManager_cus.loadsCustomerdata();</w:t>
      </w:r>
    </w:p>
    <w:p w:rsidR="00047AC5" w:rsidRPr="007C2ED3" w:rsidRDefault="00047AC5" w:rsidP="00047AC5">
      <w:r w:rsidRPr="007C2ED3">
        <w:t xml:space="preserve">        // creating 2d data array from list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String data[][]=new String[list.size()][3];</w:t>
      </w:r>
    </w:p>
    <w:p w:rsidR="00047AC5" w:rsidRPr="007C2ED3" w:rsidRDefault="00047AC5" w:rsidP="00047AC5">
      <w:r w:rsidRPr="007C2ED3">
        <w:t xml:space="preserve">        int row=0;</w:t>
      </w:r>
    </w:p>
    <w:p w:rsidR="00047AC5" w:rsidRPr="007C2ED3" w:rsidRDefault="00047AC5" w:rsidP="00047AC5">
      <w:r w:rsidRPr="007C2ED3">
        <w:t xml:space="preserve">        for(Customer c:list) {</w:t>
      </w:r>
    </w:p>
    <w:p w:rsidR="00047AC5" w:rsidRPr="007C2ED3" w:rsidRDefault="00047AC5" w:rsidP="00047AC5">
      <w:r w:rsidRPr="007C2ED3">
        <w:t xml:space="preserve">            data[row][0]=c.getName();</w:t>
      </w:r>
    </w:p>
    <w:p w:rsidR="00047AC5" w:rsidRPr="007C2ED3" w:rsidRDefault="00047AC5" w:rsidP="00047AC5">
      <w:r w:rsidRPr="007C2ED3">
        <w:t xml:space="preserve">            data[row][1]=c.getEmail();</w:t>
      </w:r>
    </w:p>
    <w:p w:rsidR="00047AC5" w:rsidRPr="007C2ED3" w:rsidRDefault="00047AC5" w:rsidP="00047AC5">
      <w:r w:rsidRPr="007C2ED3">
        <w:t xml:space="preserve">            data[row][2]=String.valueOf(c.getPhnno());</w:t>
      </w:r>
    </w:p>
    <w:p w:rsidR="00047AC5" w:rsidRPr="007C2ED3" w:rsidRDefault="00047AC5" w:rsidP="00047AC5">
      <w:r w:rsidRPr="007C2ED3">
        <w:t xml:space="preserve">            row++;</w:t>
      </w:r>
    </w:p>
    <w:p w:rsidR="00047AC5" w:rsidRPr="007C2ED3" w:rsidRDefault="00047AC5" w:rsidP="00047AC5">
      <w:r w:rsidRPr="007C2ED3">
        <w:t xml:space="preserve">        }</w:t>
      </w:r>
    </w:p>
    <w:p w:rsidR="00047AC5" w:rsidRPr="007C2ED3" w:rsidRDefault="00047AC5" w:rsidP="00047AC5">
      <w:r w:rsidRPr="007C2ED3">
        <w:t xml:space="preserve">        tblCustomerList=new JTable(data, colnames);</w:t>
      </w:r>
    </w:p>
    <w:p w:rsidR="00047AC5" w:rsidRPr="007C2ED3" w:rsidRDefault="00047AC5" w:rsidP="00047AC5">
      <w:r w:rsidRPr="007C2ED3">
        <w:t xml:space="preserve">        add(new JScrollPane(tblCustomerList));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setSize(600,600);</w:t>
      </w:r>
    </w:p>
    <w:p w:rsidR="00047AC5" w:rsidRPr="007C2ED3" w:rsidRDefault="00047AC5" w:rsidP="00047AC5">
      <w:r w:rsidRPr="007C2ED3">
        <w:t xml:space="preserve">        getContentPane().setBackground(new Color(51, 153, 255));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}</w:t>
      </w:r>
    </w:p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new CustomerListFrame();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10.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java.io.Serializable;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BookingData implements Serializable{</w:t>
      </w:r>
    </w:p>
    <w:p w:rsidR="00047AC5" w:rsidRPr="007C2ED3" w:rsidRDefault="00047AC5" w:rsidP="00047AC5">
      <w:r w:rsidRPr="007C2ED3">
        <w:tab/>
        <w:t>private String mail,hname,date,rtype;</w:t>
      </w:r>
    </w:p>
    <w:p w:rsidR="00047AC5" w:rsidRPr="007C2ED3" w:rsidRDefault="00047AC5" w:rsidP="00047AC5">
      <w:r w:rsidRPr="007C2ED3">
        <w:tab/>
        <w:t>private int room;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BookingData(String mail,String hname, String date, String rtype, int room) {</w:t>
      </w:r>
    </w:p>
    <w:p w:rsidR="00047AC5" w:rsidRPr="007C2ED3" w:rsidRDefault="00047AC5" w:rsidP="00047AC5">
      <w:r w:rsidRPr="007C2ED3">
        <w:tab/>
      </w:r>
      <w:r w:rsidRPr="007C2ED3">
        <w:tab/>
        <w:t>this.mail=mail;</w:t>
      </w:r>
    </w:p>
    <w:p w:rsidR="00047AC5" w:rsidRPr="007C2ED3" w:rsidRDefault="00047AC5" w:rsidP="00047AC5">
      <w:r w:rsidRPr="007C2ED3">
        <w:tab/>
      </w:r>
      <w:r w:rsidRPr="007C2ED3">
        <w:tab/>
        <w:t>this.hname = hname;</w:t>
      </w:r>
    </w:p>
    <w:p w:rsidR="00047AC5" w:rsidRPr="007C2ED3" w:rsidRDefault="00047AC5" w:rsidP="00047AC5">
      <w:r w:rsidRPr="007C2ED3">
        <w:tab/>
      </w:r>
      <w:r w:rsidRPr="007C2ED3">
        <w:tab/>
        <w:t>this.date = date;</w:t>
      </w:r>
    </w:p>
    <w:p w:rsidR="00047AC5" w:rsidRPr="007C2ED3" w:rsidRDefault="00047AC5" w:rsidP="00047AC5">
      <w:r w:rsidRPr="007C2ED3">
        <w:tab/>
      </w:r>
      <w:r w:rsidRPr="007C2ED3">
        <w:tab/>
        <w:t>this.rtype = rtype;</w:t>
      </w:r>
    </w:p>
    <w:p w:rsidR="00047AC5" w:rsidRPr="007C2ED3" w:rsidRDefault="00047AC5" w:rsidP="00047AC5">
      <w:r w:rsidRPr="007C2ED3">
        <w:tab/>
      </w:r>
      <w:r w:rsidRPr="007C2ED3">
        <w:tab/>
        <w:t>this.room = room;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BookingData() {</w:t>
      </w:r>
    </w:p>
    <w:p w:rsidR="00047AC5" w:rsidRPr="007C2ED3" w:rsidRDefault="00047AC5" w:rsidP="00047AC5">
      <w:r w:rsidRPr="007C2ED3">
        <w:tab/>
      </w:r>
      <w:r w:rsidRPr="007C2ED3">
        <w:tab/>
        <w:t>super();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String getMail() {</w:t>
      </w:r>
    </w:p>
    <w:p w:rsidR="00047AC5" w:rsidRPr="007C2ED3" w:rsidRDefault="00047AC5" w:rsidP="00047AC5">
      <w:r w:rsidRPr="007C2ED3">
        <w:tab/>
      </w:r>
      <w:r w:rsidRPr="007C2ED3">
        <w:tab/>
        <w:t>return mail;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lastRenderedPageBreak/>
        <w:tab/>
        <w:t>public void setMail(String mail) {</w:t>
      </w:r>
    </w:p>
    <w:p w:rsidR="00047AC5" w:rsidRPr="007C2ED3" w:rsidRDefault="00047AC5" w:rsidP="00047AC5">
      <w:r w:rsidRPr="007C2ED3">
        <w:tab/>
      </w:r>
      <w:r w:rsidRPr="007C2ED3">
        <w:tab/>
        <w:t>this.mail = mail;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getHname() {</w:t>
      </w:r>
    </w:p>
    <w:p w:rsidR="00047AC5" w:rsidRPr="007C2ED3" w:rsidRDefault="00047AC5" w:rsidP="00047AC5">
      <w:r w:rsidRPr="007C2ED3">
        <w:tab/>
      </w:r>
      <w:r w:rsidRPr="007C2ED3">
        <w:tab/>
        <w:t>return hname;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setHname(String hname) {</w:t>
      </w:r>
    </w:p>
    <w:p w:rsidR="00047AC5" w:rsidRPr="007C2ED3" w:rsidRDefault="00047AC5" w:rsidP="00047AC5">
      <w:r w:rsidRPr="007C2ED3">
        <w:tab/>
      </w:r>
      <w:r w:rsidRPr="007C2ED3">
        <w:tab/>
        <w:t>this.hname = hname;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getDate() {</w:t>
      </w:r>
    </w:p>
    <w:p w:rsidR="00047AC5" w:rsidRPr="007C2ED3" w:rsidRDefault="00047AC5" w:rsidP="00047AC5">
      <w:r w:rsidRPr="007C2ED3">
        <w:tab/>
      </w:r>
      <w:r w:rsidRPr="007C2ED3">
        <w:tab/>
        <w:t>return date;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setDate(String date) {</w:t>
      </w:r>
    </w:p>
    <w:p w:rsidR="00047AC5" w:rsidRPr="007C2ED3" w:rsidRDefault="00047AC5" w:rsidP="00047AC5">
      <w:r w:rsidRPr="007C2ED3">
        <w:tab/>
      </w:r>
      <w:r w:rsidRPr="007C2ED3">
        <w:tab/>
        <w:t>this.date = date;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getRtype() {</w:t>
      </w:r>
    </w:p>
    <w:p w:rsidR="00047AC5" w:rsidRPr="007C2ED3" w:rsidRDefault="00047AC5" w:rsidP="00047AC5">
      <w:r w:rsidRPr="007C2ED3">
        <w:tab/>
      </w:r>
      <w:r w:rsidRPr="007C2ED3">
        <w:tab/>
        <w:t>return rtype;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setRtype(String rtype) {</w:t>
      </w:r>
    </w:p>
    <w:p w:rsidR="00047AC5" w:rsidRPr="007C2ED3" w:rsidRDefault="00047AC5" w:rsidP="00047AC5">
      <w:r w:rsidRPr="007C2ED3">
        <w:tab/>
      </w:r>
      <w:r w:rsidRPr="007C2ED3">
        <w:tab/>
        <w:t>this.rtype = rtype;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int getRoom() {</w:t>
      </w:r>
    </w:p>
    <w:p w:rsidR="00047AC5" w:rsidRPr="007C2ED3" w:rsidRDefault="00047AC5" w:rsidP="00047AC5">
      <w:r w:rsidRPr="007C2ED3">
        <w:tab/>
      </w:r>
      <w:r w:rsidRPr="007C2ED3">
        <w:tab/>
        <w:t>return room;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setRoom(int room) {</w:t>
      </w:r>
    </w:p>
    <w:p w:rsidR="00047AC5" w:rsidRPr="007C2ED3" w:rsidRDefault="00047AC5" w:rsidP="00047AC5">
      <w:r w:rsidRPr="007C2ED3">
        <w:tab/>
      </w:r>
      <w:r w:rsidRPr="007C2ED3">
        <w:tab/>
        <w:t>this.room = room;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lastRenderedPageBreak/>
        <w:t>11.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java.awt.BorderLayout;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java.nio.file.Files;</w:t>
      </w:r>
    </w:p>
    <w:p w:rsidR="00047AC5" w:rsidRPr="007C2ED3" w:rsidRDefault="00047AC5" w:rsidP="00047AC5">
      <w:r w:rsidRPr="007C2ED3">
        <w:t>import java.nio.file.Paths;</w:t>
      </w:r>
    </w:p>
    <w:p w:rsidR="00047AC5" w:rsidRPr="007C2ED3" w:rsidRDefault="00047AC5" w:rsidP="00047AC5">
      <w:r w:rsidRPr="007C2ED3">
        <w:t>import java.util.ArrayList;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BookingFrame extends JFrame {</w:t>
      </w:r>
    </w:p>
    <w:p w:rsidR="00047AC5" w:rsidRPr="007C2ED3" w:rsidRDefault="00047AC5" w:rsidP="00047AC5">
      <w:r w:rsidRPr="007C2ED3">
        <w:tab/>
        <w:t>private JList&lt;String&gt; listlocation;</w:t>
      </w:r>
    </w:p>
    <w:p w:rsidR="00047AC5" w:rsidRPr="007C2ED3" w:rsidRDefault="00047AC5" w:rsidP="00047AC5">
      <w:r w:rsidRPr="007C2ED3">
        <w:tab/>
        <w:t>private JList&lt;String&gt; listtype;</w:t>
      </w:r>
    </w:p>
    <w:p w:rsidR="00047AC5" w:rsidRPr="007C2ED3" w:rsidRDefault="00047AC5" w:rsidP="00047AC5">
      <w:r w:rsidRPr="007C2ED3">
        <w:tab/>
        <w:t>private JTextField txtlocation, txtrtype, txtdate, txtcroom;</w:t>
      </w:r>
    </w:p>
    <w:p w:rsidR="00047AC5" w:rsidRPr="007C2ED3" w:rsidRDefault="00047AC5" w:rsidP="00047AC5">
      <w:r w:rsidRPr="007C2ED3">
        <w:tab/>
        <w:t>private JLabel lbllocation, lblrtype, lbldate, lblcroom;</w:t>
      </w:r>
    </w:p>
    <w:p w:rsidR="00047AC5" w:rsidRPr="007C2ED3" w:rsidRDefault="00047AC5" w:rsidP="00047AC5">
      <w:r w:rsidRPr="007C2ED3">
        <w:tab/>
        <w:t>private JButton btnnext;</w:t>
      </w:r>
    </w:p>
    <w:p w:rsidR="00047AC5" w:rsidRPr="007C2ED3" w:rsidRDefault="00047AC5" w:rsidP="00047AC5">
      <w:r w:rsidRPr="007C2ED3">
        <w:tab/>
        <w:t>private DefaultListModel&lt;String&gt; listmodel;</w:t>
      </w:r>
    </w:p>
    <w:p w:rsidR="00047AC5" w:rsidRPr="007C2ED3" w:rsidRDefault="00047AC5" w:rsidP="00047AC5">
      <w:r w:rsidRPr="007C2ED3">
        <w:tab/>
        <w:t>ArrayList&lt;String&gt; locationlist;</w:t>
      </w:r>
    </w:p>
    <w:p w:rsidR="00047AC5" w:rsidRPr="007C2ED3" w:rsidRDefault="00047AC5" w:rsidP="00047AC5">
      <w:r w:rsidRPr="007C2ED3">
        <w:tab/>
        <w:t>private DefaultListModel&lt;String&gt; listrtype;</w:t>
      </w:r>
    </w:p>
    <w:p w:rsidR="00047AC5" w:rsidRPr="007C2ED3" w:rsidRDefault="00047AC5" w:rsidP="00047AC5">
      <w:r w:rsidRPr="007C2ED3">
        <w:tab/>
        <w:t>ArrayList&lt;String&gt; typelist;</w:t>
      </w:r>
    </w:p>
    <w:p w:rsidR="00047AC5" w:rsidRPr="007C2ED3" w:rsidRDefault="00047AC5" w:rsidP="00047AC5">
      <w:r w:rsidRPr="007C2ED3">
        <w:tab/>
        <w:t>String m;</w:t>
      </w:r>
    </w:p>
    <w:p w:rsidR="00047AC5" w:rsidRPr="007C2ED3" w:rsidRDefault="00047AC5" w:rsidP="00047AC5">
      <w:r w:rsidRPr="007C2ED3">
        <w:tab/>
        <w:t>public BookingFrame(String m) {</w:t>
      </w:r>
    </w:p>
    <w:p w:rsidR="00047AC5" w:rsidRPr="007C2ED3" w:rsidRDefault="00047AC5" w:rsidP="00047AC5">
      <w:r w:rsidRPr="007C2ED3">
        <w:tab/>
      </w:r>
      <w:r w:rsidRPr="007C2ED3">
        <w:tab/>
        <w:t>this();</w:t>
      </w:r>
    </w:p>
    <w:p w:rsidR="00047AC5" w:rsidRPr="007C2ED3" w:rsidRDefault="00047AC5" w:rsidP="00047AC5">
      <w:r w:rsidRPr="007C2ED3">
        <w:tab/>
      </w:r>
      <w:r w:rsidRPr="007C2ED3">
        <w:tab/>
        <w:t>this.m = m;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BookingFrame() {</w:t>
      </w:r>
    </w:p>
    <w:p w:rsidR="00047AC5" w:rsidRPr="007C2ED3" w:rsidRDefault="00047AC5" w:rsidP="00047AC5">
      <w:r w:rsidRPr="007C2ED3">
        <w:tab/>
      </w:r>
      <w:r w:rsidRPr="007C2ED3">
        <w:tab/>
        <w:t>super("Booking");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ab/>
      </w:r>
      <w:r w:rsidRPr="007C2ED3">
        <w:tab/>
        <w:t>Box mainbox = Box.createVerticalBox();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b1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lbllocation = new JLabel("Location");</w:t>
      </w:r>
    </w:p>
    <w:p w:rsidR="00047AC5" w:rsidRPr="007C2ED3" w:rsidRDefault="00047AC5" w:rsidP="00047AC5">
      <w:r w:rsidRPr="007C2ED3">
        <w:tab/>
      </w:r>
      <w:r w:rsidRPr="007C2ED3">
        <w:tab/>
        <w:t>txtlocation = new JTextField(10);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b1.add(lbllocation);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Dimension(25, 0)));</w:t>
      </w:r>
    </w:p>
    <w:p w:rsidR="00047AC5" w:rsidRPr="007C2ED3" w:rsidRDefault="00047AC5" w:rsidP="00047AC5">
      <w:r w:rsidRPr="007C2ED3">
        <w:tab/>
      </w:r>
      <w:r w:rsidRPr="007C2ED3">
        <w:tab/>
        <w:t>b1.add(txtlocation);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mainbox.add(Box.createRigidArea(new Dimension(0, 20)));</w:t>
      </w:r>
    </w:p>
    <w:p w:rsidR="00047AC5" w:rsidRPr="007C2ED3" w:rsidRDefault="00047AC5" w:rsidP="00047AC5">
      <w:r w:rsidRPr="007C2ED3">
        <w:tab/>
      </w:r>
      <w:r w:rsidRPr="007C2ED3">
        <w:tab/>
        <w:t>mainbox.add(b1);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b2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lblrtype = new JLabel("Room Type");</w:t>
      </w:r>
    </w:p>
    <w:p w:rsidR="00047AC5" w:rsidRPr="007C2ED3" w:rsidRDefault="00047AC5" w:rsidP="00047AC5">
      <w:r w:rsidRPr="007C2ED3">
        <w:tab/>
      </w:r>
      <w:r w:rsidRPr="007C2ED3">
        <w:tab/>
        <w:t>txtrtype = new JTextField(10);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b2.add(lblrtype);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b2.add(txtrtype);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mainbox.add(Box.createRigidArea(new Dimension(0, 20)));</w:t>
      </w:r>
    </w:p>
    <w:p w:rsidR="00047AC5" w:rsidRPr="007C2ED3" w:rsidRDefault="00047AC5" w:rsidP="00047AC5">
      <w:r w:rsidRPr="007C2ED3">
        <w:tab/>
      </w:r>
      <w:r w:rsidRPr="007C2ED3">
        <w:tab/>
        <w:t>mainbox.add(b2);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lblcroom = new JLabel("Room");</w:t>
      </w:r>
    </w:p>
    <w:p w:rsidR="00047AC5" w:rsidRPr="007C2ED3" w:rsidRDefault="00047AC5" w:rsidP="00047AC5">
      <w:r w:rsidRPr="007C2ED3">
        <w:tab/>
      </w:r>
      <w:r w:rsidRPr="007C2ED3">
        <w:tab/>
        <w:t>txtcroom = new JTextField(10);</w:t>
      </w:r>
    </w:p>
    <w:p w:rsidR="00047AC5" w:rsidRPr="007C2ED3" w:rsidRDefault="00047AC5" w:rsidP="00047AC5">
      <w:r w:rsidRPr="007C2ED3">
        <w:tab/>
      </w:r>
      <w:r w:rsidRPr="007C2ED3">
        <w:tab/>
        <w:t>Box b3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b3.add(lblcroom);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Dimension(40, 0)));</w:t>
      </w:r>
    </w:p>
    <w:p w:rsidR="00047AC5" w:rsidRPr="007C2ED3" w:rsidRDefault="00047AC5" w:rsidP="00047AC5">
      <w:r w:rsidRPr="007C2ED3">
        <w:tab/>
      </w:r>
      <w:r w:rsidRPr="007C2ED3">
        <w:tab/>
        <w:t>b3.add(txtcroom);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mainbox.add(Box.createRigidArea(new Dimension(0, 20)));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mainbox.add(b3);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b4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lbldate = new JLabel("Date");</w:t>
      </w:r>
    </w:p>
    <w:p w:rsidR="00047AC5" w:rsidRPr="007C2ED3" w:rsidRDefault="00047AC5" w:rsidP="00047AC5">
      <w:r w:rsidRPr="007C2ED3">
        <w:tab/>
      </w:r>
      <w:r w:rsidRPr="007C2ED3">
        <w:tab/>
        <w:t>txtdate = new JTextField(10);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b4.add(lbldate);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Dimension(46, 0)));</w:t>
      </w:r>
    </w:p>
    <w:p w:rsidR="00047AC5" w:rsidRPr="007C2ED3" w:rsidRDefault="00047AC5" w:rsidP="00047AC5">
      <w:r w:rsidRPr="007C2ED3">
        <w:tab/>
      </w:r>
      <w:r w:rsidRPr="007C2ED3">
        <w:tab/>
        <w:t>b4.add(txtdate);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mainbox.add(Box.createRigidArea(new Dimension(0, 20)));</w:t>
      </w:r>
    </w:p>
    <w:p w:rsidR="00047AC5" w:rsidRPr="007C2ED3" w:rsidRDefault="00047AC5" w:rsidP="00047AC5">
      <w:r w:rsidRPr="007C2ED3">
        <w:tab/>
      </w:r>
      <w:r w:rsidRPr="007C2ED3">
        <w:tab/>
        <w:t>mainbox.add(b4);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b5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btnnext = new JButton("NEXT");</w:t>
      </w:r>
    </w:p>
    <w:p w:rsidR="00047AC5" w:rsidRPr="007C2ED3" w:rsidRDefault="00047AC5" w:rsidP="00047AC5">
      <w:r w:rsidRPr="007C2ED3">
        <w:tab/>
      </w:r>
      <w:r w:rsidRPr="007C2ED3">
        <w:tab/>
        <w:t>b5.add(btnnext);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mainbox.add(Box.createRigidArea(new Dimension(0, 55)));</w:t>
      </w:r>
    </w:p>
    <w:p w:rsidR="00047AC5" w:rsidRPr="007C2ED3" w:rsidRDefault="00047AC5" w:rsidP="00047AC5">
      <w:r w:rsidRPr="007C2ED3">
        <w:tab/>
      </w:r>
      <w:r w:rsidRPr="007C2ED3">
        <w:tab/>
        <w:t>mainbox.add(b5);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add(mainbox);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locationlist = new ArrayList&lt;&gt;();</w:t>
      </w:r>
    </w:p>
    <w:p w:rsidR="00047AC5" w:rsidRPr="007C2ED3" w:rsidRDefault="00047AC5" w:rsidP="00047AC5">
      <w:r w:rsidRPr="007C2ED3">
        <w:tab/>
      </w:r>
      <w:r w:rsidRPr="007C2ED3">
        <w:tab/>
        <w:t>locationlist.add("digha");</w:t>
      </w:r>
    </w:p>
    <w:p w:rsidR="00047AC5" w:rsidRPr="007C2ED3" w:rsidRDefault="00047AC5" w:rsidP="00047AC5">
      <w:r w:rsidRPr="007C2ED3">
        <w:tab/>
      </w:r>
      <w:r w:rsidRPr="007C2ED3">
        <w:tab/>
        <w:t>locationlist.add("new town");</w:t>
      </w:r>
    </w:p>
    <w:p w:rsidR="00047AC5" w:rsidRPr="007C2ED3" w:rsidRDefault="00047AC5" w:rsidP="00047AC5">
      <w:r w:rsidRPr="007C2ED3">
        <w:tab/>
      </w:r>
      <w:r w:rsidRPr="007C2ED3">
        <w:tab/>
        <w:t>locationlist.add("Puri");</w:t>
      </w:r>
    </w:p>
    <w:p w:rsidR="00047AC5" w:rsidRPr="007C2ED3" w:rsidRDefault="00047AC5" w:rsidP="00047AC5">
      <w:r w:rsidRPr="007C2ED3">
        <w:tab/>
      </w:r>
      <w:r w:rsidRPr="007C2ED3">
        <w:tab/>
        <w:t>locationlist.add("Murshidabad");</w:t>
      </w:r>
    </w:p>
    <w:p w:rsidR="00047AC5" w:rsidRPr="007C2ED3" w:rsidRDefault="00047AC5" w:rsidP="00047AC5">
      <w:r w:rsidRPr="007C2ED3">
        <w:tab/>
      </w:r>
      <w:r w:rsidRPr="007C2ED3">
        <w:tab/>
        <w:t>locationlist.add("Darjeeling");</w:t>
      </w:r>
    </w:p>
    <w:p w:rsidR="00047AC5" w:rsidRPr="007C2ED3" w:rsidRDefault="00047AC5" w:rsidP="00047AC5">
      <w:r w:rsidRPr="007C2ED3">
        <w:tab/>
      </w:r>
      <w:r w:rsidRPr="007C2ED3">
        <w:tab/>
        <w:t>locationlist.add("Sundarbon");</w:t>
      </w:r>
    </w:p>
    <w:p w:rsidR="00047AC5" w:rsidRPr="007C2ED3" w:rsidRDefault="00047AC5" w:rsidP="00047AC5">
      <w:r w:rsidRPr="007C2ED3">
        <w:tab/>
      </w:r>
      <w:r w:rsidRPr="007C2ED3">
        <w:tab/>
        <w:t>locationlist.add("SaltLake");</w:t>
      </w:r>
    </w:p>
    <w:p w:rsidR="00047AC5" w:rsidRPr="007C2ED3" w:rsidRDefault="00047AC5" w:rsidP="00047AC5">
      <w:r w:rsidRPr="007C2ED3">
        <w:tab/>
      </w:r>
      <w:r w:rsidRPr="007C2ED3">
        <w:tab/>
        <w:t>locationlist.add("Goa");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listmodel = new DefaultListModel&lt;&gt;();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for (String s : locationlist)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listmodel.addElement(s);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listlocation = new JList&lt;&gt;(listmodel);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JScrollPane pane = new JScrollPane(listlocation);</w:t>
      </w:r>
    </w:p>
    <w:p w:rsidR="00047AC5" w:rsidRPr="007C2ED3" w:rsidRDefault="00047AC5" w:rsidP="00047AC5">
      <w:r w:rsidRPr="007C2ED3">
        <w:tab/>
      </w:r>
      <w:r w:rsidRPr="007C2ED3">
        <w:tab/>
        <w:t>b1.add(pane);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listlocation.addListSelectionListener(e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int pos = listlocation.getSelectedIndex();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location = locationlist.get(pos);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txtlocation.setText(location);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  <w:t>typelist = new ArrayList&lt;&gt;();</w:t>
      </w:r>
    </w:p>
    <w:p w:rsidR="00047AC5" w:rsidRPr="007C2ED3" w:rsidRDefault="00047AC5" w:rsidP="00047AC5">
      <w:r w:rsidRPr="007C2ED3">
        <w:tab/>
      </w:r>
      <w:r w:rsidRPr="007C2ED3">
        <w:tab/>
        <w:t>typelist.add("AC");</w:t>
      </w:r>
    </w:p>
    <w:p w:rsidR="00047AC5" w:rsidRPr="007C2ED3" w:rsidRDefault="00047AC5" w:rsidP="00047AC5">
      <w:r w:rsidRPr="007C2ED3">
        <w:tab/>
      </w:r>
      <w:r w:rsidRPr="007C2ED3">
        <w:tab/>
        <w:t>typelist.add("NON-AC");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listrtype = new DefaultListModel&lt;&gt;();</w:t>
      </w:r>
    </w:p>
    <w:p w:rsidR="00047AC5" w:rsidRPr="007C2ED3" w:rsidRDefault="00047AC5" w:rsidP="00047AC5">
      <w:r w:rsidRPr="007C2ED3">
        <w:tab/>
      </w:r>
      <w:r w:rsidRPr="007C2ED3">
        <w:tab/>
        <w:t>for (String s1 : typelist)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listrtype.addElement(s1);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listtype = new JList&lt;&gt;(listrtype);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JScrollPane typepane = new JScrollPane(listtype);</w:t>
      </w:r>
    </w:p>
    <w:p w:rsidR="00047AC5" w:rsidRPr="007C2ED3" w:rsidRDefault="00047AC5" w:rsidP="00047AC5">
      <w:r w:rsidRPr="007C2ED3">
        <w:tab/>
      </w:r>
      <w:r w:rsidRPr="007C2ED3">
        <w:tab/>
        <w:t>b2.add(typepane);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listtype.addListSelectionListener(e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int type = listtype.getSelectedIndex();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r_type = typelist.get(type);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txtrtype.setText(r_type);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btnnext.addActionListener(e1 -&gt;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lstr = txtlocation.getText().trim();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typestr = txtrtype.getText().trim();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strcroom = txtcroom.getText().trim();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dstr = txtdate.getText().trim();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int croom = Integer.parseInt(strcroom);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byte[] bytes = Files.readAllBytes(Paths.get("roomoccupancy.dat"));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byte[] bytes1=Files.readAllBytes(Paths.get("hoteldetails.dat"));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List&lt;RoomOccupancy&gt; list = DBManager_hotel.loadsRoomOccupancydata();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List&lt;Hotel&gt; hlist=DBManager_hotel.loadsHoteldata();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Hotel ht=null;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RoomOccupancy foundhotel = null;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boolean book = false;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for(Hotel h1: hlist)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for (RoomOccupancy h : 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(typestr.equalsIgnoreCase("AC"))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((h.getHotelloc().equalsIgnoreCase(lstr))&amp;&amp; (croom &lt;= h.getAcavailable()) &amp;&amp; (h.getOccupancyDate().equalsIgnoreCase(dstr)))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book = true;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ht=h1;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foundhotel = h;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break;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(typestr.equalsIgnoreCase("NON-AC"))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((h.getHotelloc().equalsIgnoreCase(lstr))&amp;&amp; (croom &lt;= h.getNonacavailable()) &amp;&amp; (h.getOccupancyDate().equalsIgnoreCase(dstr)))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book = true;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ht=h1;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foundhotel = h;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break;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(book)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JOptionPane.showMessageDialog(BookingFrame.this, foundhotel.getHotelName());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new DataEntryBooking(m,foundhotel,typestr,ht, croom);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 else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JOptionPane.showMessageDialog(BookingFrame.this, "sorry no hotel available.....:(");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(book)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(typestr.equalsIgnoreCase("AC"))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foundhotel.setAcavailable((foundhotel.getAcavailable() - croom));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(typestr.equalsIgnoreCase("NON-AC")) {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foundhotel.setNonacavailable((foundhotel.getNonacavailable() - croom));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DBManager_hotel.saveRoomOccupancyData(list);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e2)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e2.printStackTrace();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setSize(400, 600);</w:t>
      </w:r>
    </w:p>
    <w:p w:rsidR="00047AC5" w:rsidRPr="007C2ED3" w:rsidRDefault="00047AC5" w:rsidP="00047AC5">
      <w:r w:rsidRPr="007C2ED3">
        <w:tab/>
      </w:r>
      <w:r w:rsidRPr="007C2ED3">
        <w:tab/>
        <w:t>setDefaultCloseOperation(JFrame.HIDE_ON_CLOSE);</w:t>
      </w:r>
    </w:p>
    <w:p w:rsidR="00047AC5" w:rsidRPr="007C2ED3" w:rsidRDefault="00047AC5" w:rsidP="00047AC5">
      <w:r w:rsidRPr="007C2ED3">
        <w:tab/>
      </w:r>
      <w:r w:rsidRPr="007C2ED3">
        <w:tab/>
        <w:t>setLocationRelativeTo(null);</w:t>
      </w:r>
    </w:p>
    <w:p w:rsidR="00047AC5" w:rsidRPr="007C2ED3" w:rsidRDefault="00047AC5" w:rsidP="00047AC5">
      <w:r w:rsidRPr="007C2ED3">
        <w:tab/>
      </w:r>
      <w:r w:rsidRPr="007C2ED3">
        <w:tab/>
        <w:t>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main(String args[]) {</w:t>
      </w:r>
    </w:p>
    <w:p w:rsidR="00047AC5" w:rsidRPr="007C2ED3" w:rsidRDefault="00047AC5" w:rsidP="00047AC5">
      <w:r w:rsidRPr="007C2ED3">
        <w:tab/>
      </w:r>
      <w:r w:rsidRPr="007C2ED3">
        <w:tab/>
        <w:t>new BookingFrame();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12.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>
      <w:r w:rsidRPr="007C2ED3">
        <w:t>import java.io.FileNotFoundException;</w:t>
      </w:r>
    </w:p>
    <w:p w:rsidR="00047AC5" w:rsidRPr="007C2ED3" w:rsidRDefault="00047AC5" w:rsidP="00047AC5">
      <w:r w:rsidRPr="007C2ED3">
        <w:t>import java.io.FileOutputStream;</w:t>
      </w:r>
    </w:p>
    <w:p w:rsidR="00047AC5" w:rsidRPr="007C2ED3" w:rsidRDefault="00047AC5" w:rsidP="00047AC5">
      <w:r w:rsidRPr="007C2ED3">
        <w:t>import java.io.IOException;</w:t>
      </w:r>
    </w:p>
    <w:p w:rsidR="00047AC5" w:rsidRPr="007C2ED3" w:rsidRDefault="00047AC5" w:rsidP="00047AC5">
      <w:r w:rsidRPr="007C2ED3">
        <w:t>import java.io.ObjectOutputStream;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javax.swing.Box;</w:t>
      </w:r>
    </w:p>
    <w:p w:rsidR="00047AC5" w:rsidRPr="007C2ED3" w:rsidRDefault="00047AC5" w:rsidP="00047AC5">
      <w:r w:rsidRPr="007C2ED3">
        <w:lastRenderedPageBreak/>
        <w:t>import javax.swing.JButton;</w:t>
      </w:r>
    </w:p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javax.swing.JLabel;</w:t>
      </w:r>
    </w:p>
    <w:p w:rsidR="00047AC5" w:rsidRPr="007C2ED3" w:rsidRDefault="00047AC5" w:rsidP="00047AC5">
      <w:r w:rsidRPr="007C2ED3">
        <w:t>import javax.swing.JOptionPane;</w:t>
      </w:r>
    </w:p>
    <w:p w:rsidR="00047AC5" w:rsidRPr="007C2ED3" w:rsidRDefault="00047AC5" w:rsidP="00047AC5">
      <w:r w:rsidRPr="007C2ED3">
        <w:t>import javax.swing.JTextField;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>
      <w:r w:rsidRPr="007C2ED3">
        <w:t>public class DataEntryBooking extends JFrame{</w:t>
      </w:r>
    </w:p>
    <w:p w:rsidR="00047AC5" w:rsidRPr="007C2ED3" w:rsidRDefault="00047AC5" w:rsidP="00047AC5">
      <w:r w:rsidRPr="007C2ED3">
        <w:tab/>
        <w:t>private JLabel lblemail,lblhname,lbldate,lblroomtype,lblnoroom;</w:t>
      </w:r>
    </w:p>
    <w:p w:rsidR="00047AC5" w:rsidRPr="007C2ED3" w:rsidRDefault="00047AC5" w:rsidP="00047AC5">
      <w:r w:rsidRPr="007C2ED3">
        <w:tab/>
        <w:t>private JTextField txtemail,txthname,txtdate,txtroomtype,txtnoroom;</w:t>
      </w:r>
    </w:p>
    <w:p w:rsidR="00047AC5" w:rsidRPr="007C2ED3" w:rsidRDefault="00047AC5" w:rsidP="00047AC5">
      <w:r w:rsidRPr="007C2ED3">
        <w:tab/>
        <w:t>private JButton btnconfirm,btnexit;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private List&lt;BookingData&gt; list=null;</w:t>
      </w:r>
    </w:p>
    <w:p w:rsidR="00047AC5" w:rsidRPr="007C2ED3" w:rsidRDefault="00047AC5" w:rsidP="00047AC5">
      <w:r w:rsidRPr="007C2ED3">
        <w:tab/>
        <w:t>private List&lt;Customer&gt; clist=null;</w:t>
      </w:r>
    </w:p>
    <w:p w:rsidR="00047AC5" w:rsidRPr="007C2ED3" w:rsidRDefault="00047AC5" w:rsidP="00047AC5">
      <w:r w:rsidRPr="007C2ED3">
        <w:tab/>
        <w:t>private List&lt;Hotel&gt; hlist=null;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DataEntryBooking(BookingData b) {</w:t>
      </w:r>
    </w:p>
    <w:p w:rsidR="00047AC5" w:rsidRPr="007C2ED3" w:rsidRDefault="00047AC5" w:rsidP="00047AC5">
      <w:r w:rsidRPr="007C2ED3">
        <w:tab/>
      </w:r>
      <w:r w:rsidRPr="007C2ED3">
        <w:tab/>
        <w:t>this();</w:t>
      </w:r>
    </w:p>
    <w:p w:rsidR="00047AC5" w:rsidRPr="007C2ED3" w:rsidRDefault="00047AC5" w:rsidP="00047AC5">
      <w:r w:rsidRPr="007C2ED3">
        <w:tab/>
      </w:r>
      <w:r w:rsidRPr="007C2ED3">
        <w:tab/>
        <w:t>txtemail.setText(b.getMail());</w:t>
      </w:r>
    </w:p>
    <w:p w:rsidR="00047AC5" w:rsidRPr="007C2ED3" w:rsidRDefault="00047AC5" w:rsidP="00047AC5">
      <w:r w:rsidRPr="007C2ED3">
        <w:tab/>
      </w:r>
      <w:r w:rsidRPr="007C2ED3">
        <w:tab/>
        <w:t>txthname.setText(b.getHname());</w:t>
      </w:r>
    </w:p>
    <w:p w:rsidR="00047AC5" w:rsidRPr="007C2ED3" w:rsidRDefault="00047AC5" w:rsidP="00047AC5">
      <w:r w:rsidRPr="007C2ED3">
        <w:tab/>
      </w:r>
      <w:r w:rsidRPr="007C2ED3">
        <w:tab/>
        <w:t>txtroomtype.setText(b.getRtype());</w:t>
      </w:r>
    </w:p>
    <w:p w:rsidR="00047AC5" w:rsidRPr="007C2ED3" w:rsidRDefault="00047AC5" w:rsidP="00047AC5">
      <w:r w:rsidRPr="007C2ED3">
        <w:tab/>
      </w:r>
      <w:r w:rsidRPr="007C2ED3">
        <w:tab/>
        <w:t>txtnoroom.setText(String.valueOf(b.getRoom()));</w:t>
      </w:r>
    </w:p>
    <w:p w:rsidR="00047AC5" w:rsidRPr="007C2ED3" w:rsidRDefault="00047AC5" w:rsidP="00047AC5">
      <w:r w:rsidRPr="007C2ED3">
        <w:tab/>
      </w:r>
      <w:r w:rsidRPr="007C2ED3">
        <w:tab/>
        <w:t>txtdate.setText(b.getDate());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DataEntryBooking(String m,RoomOccupancy h,String ty,Hotel ht,int r) {</w:t>
      </w:r>
    </w:p>
    <w:p w:rsidR="00047AC5" w:rsidRPr="007C2ED3" w:rsidRDefault="00047AC5" w:rsidP="00047AC5">
      <w:r w:rsidRPr="007C2ED3">
        <w:tab/>
      </w:r>
      <w:r w:rsidRPr="007C2ED3">
        <w:tab/>
        <w:t>this();</w:t>
      </w:r>
    </w:p>
    <w:p w:rsidR="00047AC5" w:rsidRPr="007C2ED3" w:rsidRDefault="00047AC5" w:rsidP="00047AC5">
      <w:r w:rsidRPr="007C2ED3">
        <w:tab/>
      </w:r>
      <w:r w:rsidRPr="007C2ED3">
        <w:tab/>
        <w:t>txtemail.setText(m);</w:t>
      </w:r>
    </w:p>
    <w:p w:rsidR="00047AC5" w:rsidRPr="007C2ED3" w:rsidRDefault="00047AC5" w:rsidP="00047AC5">
      <w:r w:rsidRPr="007C2ED3">
        <w:tab/>
      </w:r>
      <w:r w:rsidRPr="007C2ED3">
        <w:tab/>
        <w:t>txthname.setText(h.getHotelName());</w:t>
      </w:r>
    </w:p>
    <w:p w:rsidR="00047AC5" w:rsidRPr="007C2ED3" w:rsidRDefault="00047AC5" w:rsidP="00047AC5">
      <w:r w:rsidRPr="007C2ED3">
        <w:tab/>
      </w:r>
      <w:r w:rsidRPr="007C2ED3">
        <w:tab/>
        <w:t>txtroomtype.setText(ty);</w:t>
      </w:r>
    </w:p>
    <w:p w:rsidR="00047AC5" w:rsidRPr="007C2ED3" w:rsidRDefault="00047AC5" w:rsidP="00047AC5">
      <w:r w:rsidRPr="007C2ED3">
        <w:tab/>
      </w:r>
      <w:r w:rsidRPr="007C2ED3">
        <w:tab/>
        <w:t>txtnoroom.setText(String.valueOf(r));</w:t>
      </w:r>
    </w:p>
    <w:p w:rsidR="00047AC5" w:rsidRPr="007C2ED3" w:rsidRDefault="00047AC5" w:rsidP="00047AC5">
      <w:r w:rsidRPr="007C2ED3">
        <w:tab/>
      </w:r>
      <w:r w:rsidRPr="007C2ED3">
        <w:tab/>
        <w:t>txtdate.setText(h.getOccupancyDate());</w:t>
      </w:r>
    </w:p>
    <w:p w:rsidR="00047AC5" w:rsidRPr="007C2ED3" w:rsidRDefault="00047AC5" w:rsidP="00047AC5">
      <w:r w:rsidRPr="007C2ED3">
        <w:lastRenderedPageBreak/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DataEntryBooking() {</w:t>
      </w:r>
    </w:p>
    <w:p w:rsidR="00047AC5" w:rsidRPr="007C2ED3" w:rsidRDefault="00047AC5" w:rsidP="00047AC5">
      <w:r w:rsidRPr="007C2ED3">
        <w:tab/>
      </w:r>
      <w:r w:rsidRPr="007C2ED3">
        <w:tab/>
        <w:t>super("BOOKING DETAILS");</w:t>
      </w:r>
    </w:p>
    <w:p w:rsidR="00047AC5" w:rsidRPr="007C2ED3" w:rsidRDefault="00047AC5" w:rsidP="00047AC5">
      <w:r w:rsidRPr="007C2ED3">
        <w:tab/>
      </w:r>
      <w:r w:rsidRPr="007C2ED3">
        <w:tab/>
        <w:t>Box mainbox=Box.createVerticalBox();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b6=Box.createHorizontalBox();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lblemail=new JLabel("EMAIL ID");</w:t>
      </w:r>
    </w:p>
    <w:p w:rsidR="00047AC5" w:rsidRPr="007C2ED3" w:rsidRDefault="00047AC5" w:rsidP="00047AC5">
      <w:r w:rsidRPr="007C2ED3">
        <w:tab/>
      </w:r>
      <w:r w:rsidRPr="007C2ED3">
        <w:tab/>
        <w:t>txtemail=new JTextField(10);</w:t>
      </w:r>
    </w:p>
    <w:p w:rsidR="00047AC5" w:rsidRPr="007C2ED3" w:rsidRDefault="00047AC5" w:rsidP="00047AC5">
      <w:r w:rsidRPr="007C2ED3">
        <w:tab/>
      </w:r>
      <w:r w:rsidRPr="007C2ED3">
        <w:tab/>
        <w:t>b6.add(Box.createRigidArea(new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b6.add(lblemail);</w:t>
      </w:r>
    </w:p>
    <w:p w:rsidR="00047AC5" w:rsidRPr="007C2ED3" w:rsidRDefault="00047AC5" w:rsidP="00047AC5">
      <w:r w:rsidRPr="007C2ED3">
        <w:tab/>
      </w:r>
      <w:r w:rsidRPr="007C2ED3">
        <w:tab/>
        <w:t>b6.add(Box.createRigidArea(new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b6.add(txtemail);</w:t>
      </w:r>
    </w:p>
    <w:p w:rsidR="00047AC5" w:rsidRPr="007C2ED3" w:rsidRDefault="00047AC5" w:rsidP="00047AC5">
      <w:r w:rsidRPr="007C2ED3">
        <w:tab/>
      </w:r>
      <w:r w:rsidRPr="007C2ED3">
        <w:tab/>
        <w:t>b6.add(Box.createRigidArea(new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b1=Box.createHorizontalBox();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lblhname=new JLabel("HOTEL NAME");</w:t>
      </w:r>
    </w:p>
    <w:p w:rsidR="00047AC5" w:rsidRPr="007C2ED3" w:rsidRDefault="00047AC5" w:rsidP="00047AC5">
      <w:r w:rsidRPr="007C2ED3">
        <w:tab/>
      </w:r>
      <w:r w:rsidRPr="007C2ED3">
        <w:tab/>
        <w:t>txthname=new JTextField(10);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b1.add(lblhname);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b1.add(txthname);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b2=Box.createHorizontalBox();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lblroomtype=new JLabel("ROOM TYPE");</w:t>
      </w:r>
    </w:p>
    <w:p w:rsidR="00047AC5" w:rsidRPr="007C2ED3" w:rsidRDefault="00047AC5" w:rsidP="00047AC5">
      <w:r w:rsidRPr="007C2ED3">
        <w:tab/>
      </w:r>
      <w:r w:rsidRPr="007C2ED3">
        <w:tab/>
        <w:t>txtroomtype=new JTextField(10);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b2.add(lblroomtype);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b2.add(txtroomtype);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Box b3=Box.createHorizontalBox();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lblnoroom=new JLabel("NO OF ROOM");</w:t>
      </w:r>
    </w:p>
    <w:p w:rsidR="00047AC5" w:rsidRPr="007C2ED3" w:rsidRDefault="00047AC5" w:rsidP="00047AC5">
      <w:r w:rsidRPr="007C2ED3">
        <w:tab/>
      </w:r>
      <w:r w:rsidRPr="007C2ED3">
        <w:tab/>
        <w:t>txtnoroom=new JTextField(10);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b3.add(lblnoroom);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b3.add(txtnoroom);</w:t>
      </w:r>
    </w:p>
    <w:p w:rsidR="00047AC5" w:rsidRPr="007C2ED3" w:rsidRDefault="00047AC5" w:rsidP="00047AC5">
      <w:r w:rsidRPr="007C2ED3">
        <w:tab/>
      </w:r>
      <w:r w:rsidRPr="007C2ED3">
        <w:tab/>
        <w:t>b3.add(Box.createRigidArea(new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b4=Box.createHorizontalBox();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lbldate=new JLabel("BOOK DATE");</w:t>
      </w:r>
    </w:p>
    <w:p w:rsidR="00047AC5" w:rsidRPr="007C2ED3" w:rsidRDefault="00047AC5" w:rsidP="00047AC5">
      <w:r w:rsidRPr="007C2ED3">
        <w:tab/>
      </w:r>
      <w:r w:rsidRPr="007C2ED3">
        <w:tab/>
        <w:t>txtdate=new JTextField(10);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b4.add(lbldate);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b4.add(txtdate);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b5=Box.createHorizontalBox();</w:t>
      </w:r>
    </w:p>
    <w:p w:rsidR="00047AC5" w:rsidRPr="007C2ED3" w:rsidRDefault="00047AC5" w:rsidP="00047AC5">
      <w:r w:rsidRPr="007C2ED3">
        <w:tab/>
      </w:r>
      <w:r w:rsidRPr="007C2ED3">
        <w:tab/>
        <w:t>btnconfirm=new JButton("CONFIRM");</w:t>
      </w:r>
    </w:p>
    <w:p w:rsidR="00047AC5" w:rsidRPr="007C2ED3" w:rsidRDefault="00047AC5" w:rsidP="00047AC5">
      <w:r w:rsidRPr="007C2ED3">
        <w:tab/>
      </w:r>
      <w:r w:rsidRPr="007C2ED3">
        <w:tab/>
        <w:t>btnexit=new JButton("EXIT");</w:t>
      </w:r>
    </w:p>
    <w:p w:rsidR="00047AC5" w:rsidRPr="007C2ED3" w:rsidRDefault="00047AC5" w:rsidP="00047AC5">
      <w:r w:rsidRPr="007C2ED3">
        <w:tab/>
      </w:r>
      <w:r w:rsidRPr="007C2ED3">
        <w:tab/>
        <w:t>b5.add(Box.createRigidArea(new Dimension(10,0)));</w:t>
      </w:r>
    </w:p>
    <w:p w:rsidR="00047AC5" w:rsidRPr="007C2ED3" w:rsidRDefault="00047AC5" w:rsidP="00047AC5">
      <w:r w:rsidRPr="007C2ED3">
        <w:tab/>
      </w:r>
      <w:r w:rsidRPr="007C2ED3">
        <w:tab/>
        <w:t>b5.add(btnconfirm);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tab/>
      </w:r>
      <w:r w:rsidRPr="007C2ED3">
        <w:tab/>
        <w:t>mainbox.add(b6);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tab/>
      </w:r>
      <w:r w:rsidRPr="007C2ED3">
        <w:tab/>
        <w:t>mainbox.add(b1);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tab/>
      </w:r>
      <w:r w:rsidRPr="007C2ED3">
        <w:tab/>
        <w:t>mainbox.add(b2);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tab/>
      </w:r>
      <w:r w:rsidRPr="007C2ED3">
        <w:tab/>
        <w:t>mainbox.add(b3);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mainbox.add(b4);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Dimension(0,20)));</w:t>
      </w:r>
    </w:p>
    <w:p w:rsidR="00047AC5" w:rsidRPr="007C2ED3" w:rsidRDefault="00047AC5" w:rsidP="00047AC5">
      <w:r w:rsidRPr="007C2ED3">
        <w:tab/>
      </w:r>
      <w:r w:rsidRPr="007C2ED3">
        <w:tab/>
        <w:t>mainbox.add(b5);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add(mainbox);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btnconfirm.addActionListener(e-&gt;{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mstr=txtemail.getText().trim();</w:t>
      </w:r>
    </w:p>
    <w:p w:rsidR="00047AC5" w:rsidRPr="007C2ED3" w:rsidRDefault="00047AC5" w:rsidP="00047AC5">
      <w:r w:rsidRPr="007C2ED3">
        <w:tab/>
        <w:t>String hnamestr=txthname.getText().trim();</w:t>
      </w:r>
    </w:p>
    <w:p w:rsidR="00047AC5" w:rsidRPr="007C2ED3" w:rsidRDefault="00047AC5" w:rsidP="00047AC5">
      <w:r w:rsidRPr="007C2ED3">
        <w:tab/>
        <w:t>String rtypstr=txtroomtype.getText().trim();</w:t>
      </w:r>
    </w:p>
    <w:p w:rsidR="00047AC5" w:rsidRPr="007C2ED3" w:rsidRDefault="00047AC5" w:rsidP="00047AC5">
      <w:r w:rsidRPr="007C2ED3">
        <w:tab/>
        <w:t>String dstr=txtdate.getText().trim();</w:t>
      </w:r>
    </w:p>
    <w:p w:rsidR="00047AC5" w:rsidRPr="007C2ED3" w:rsidRDefault="00047AC5" w:rsidP="00047AC5">
      <w:r w:rsidRPr="007C2ED3">
        <w:tab/>
        <w:t>String nostr=txtnoroom.getText().trim();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int nor=Integer.parseInt(nostr);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BookingData b=new BookingData(mstr,hnamestr,dstr,rtypstr,nor);</w:t>
      </w:r>
    </w:p>
    <w:p w:rsidR="00047AC5" w:rsidRPr="007C2ED3" w:rsidRDefault="00047AC5" w:rsidP="00047AC5">
      <w:r w:rsidRPr="007C2ED3">
        <w:tab/>
        <w:t>list.add(b);</w:t>
      </w:r>
    </w:p>
    <w:p w:rsidR="00047AC5" w:rsidRPr="007C2ED3" w:rsidRDefault="00047AC5" w:rsidP="00047AC5">
      <w:r w:rsidRPr="007C2ED3">
        <w:tab/>
        <w:t>txtemail.setText("");</w:t>
      </w:r>
    </w:p>
    <w:p w:rsidR="00047AC5" w:rsidRPr="007C2ED3" w:rsidRDefault="00047AC5" w:rsidP="00047AC5">
      <w:r w:rsidRPr="007C2ED3">
        <w:tab/>
        <w:t>txthname.setText("");</w:t>
      </w:r>
    </w:p>
    <w:p w:rsidR="00047AC5" w:rsidRPr="007C2ED3" w:rsidRDefault="00047AC5" w:rsidP="00047AC5">
      <w:r w:rsidRPr="007C2ED3">
        <w:tab/>
        <w:t>txtroomtype.setText("");</w:t>
      </w:r>
    </w:p>
    <w:p w:rsidR="00047AC5" w:rsidRPr="007C2ED3" w:rsidRDefault="00047AC5" w:rsidP="00047AC5">
      <w:r w:rsidRPr="007C2ED3">
        <w:tab/>
        <w:t>txtnoroom.setText("");</w:t>
      </w:r>
    </w:p>
    <w:p w:rsidR="00047AC5" w:rsidRPr="007C2ED3" w:rsidRDefault="00047AC5" w:rsidP="00047AC5">
      <w:r w:rsidRPr="007C2ED3">
        <w:tab/>
        <w:t>txtdate.setText("");</w:t>
      </w:r>
    </w:p>
    <w:p w:rsidR="00047AC5" w:rsidRPr="007C2ED3" w:rsidRDefault="00047AC5" w:rsidP="00047AC5">
      <w:r w:rsidRPr="007C2ED3">
        <w:tab/>
        <w:t>if(list!=null &amp;&amp; list.size()!=0) {</w:t>
      </w:r>
    </w:p>
    <w:p w:rsidR="00047AC5" w:rsidRPr="007C2ED3" w:rsidRDefault="00047AC5" w:rsidP="00047AC5">
      <w:r w:rsidRPr="007C2ED3">
        <w:tab/>
      </w:r>
      <w:r w:rsidRPr="007C2ED3">
        <w:tab/>
        <w:t>DBManager_booking.savaBookingData(list);</w:t>
      </w:r>
    </w:p>
    <w:p w:rsidR="00047AC5" w:rsidRPr="007C2ED3" w:rsidRDefault="00047AC5" w:rsidP="00047AC5">
      <w:r w:rsidRPr="007C2ED3">
        <w:tab/>
      </w:r>
      <w:r w:rsidRPr="007C2ED3">
        <w:tab/>
        <w:t>JOptionPane.showMessageDialog(DataEntryBooking.this, "record saved.... thank you...:)");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 xml:space="preserve">        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btnexit.addActionListener(e-&gt;{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setDefaultCloseOperation(JFrame.HIDE_ON_CLOSE);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setSize(500,500);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 xml:space="preserve"> list=DBManager_booking.loadsBookingdata();</w:t>
      </w:r>
    </w:p>
    <w:p w:rsidR="00047AC5" w:rsidRPr="007C2ED3" w:rsidRDefault="00047AC5" w:rsidP="00047AC5">
      <w:r w:rsidRPr="007C2ED3">
        <w:tab/>
        <w:t xml:space="preserve">        if(list==null) {</w:t>
      </w:r>
    </w:p>
    <w:p w:rsidR="00047AC5" w:rsidRPr="007C2ED3" w:rsidRDefault="00047AC5" w:rsidP="00047AC5">
      <w:r w:rsidRPr="007C2ED3">
        <w:tab/>
      </w:r>
      <w:r w:rsidRPr="007C2ED3">
        <w:tab/>
        <w:t>list=new ArrayList&lt;&gt;();</w:t>
      </w:r>
    </w:p>
    <w:p w:rsidR="00047AC5" w:rsidRPr="007C2ED3" w:rsidRDefault="00047AC5" w:rsidP="00047AC5">
      <w:r w:rsidRPr="007C2ED3">
        <w:tab/>
        <w:t xml:space="preserve">        }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DataEntryBooking db=new DataEntryBooking();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13.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DBManager_booking {</w:t>
      </w:r>
    </w:p>
    <w:p w:rsidR="00047AC5" w:rsidRPr="007C2ED3" w:rsidRDefault="00047AC5" w:rsidP="00047AC5">
      <w:r w:rsidRPr="007C2ED3">
        <w:tab/>
        <w:t>public static List&lt;BookingData&gt; loadsBookingdata() {</w:t>
      </w:r>
    </w:p>
    <w:p w:rsidR="00047AC5" w:rsidRPr="007C2ED3" w:rsidRDefault="00047AC5" w:rsidP="00047AC5">
      <w:r w:rsidRPr="007C2ED3">
        <w:tab/>
      </w:r>
      <w:r w:rsidRPr="007C2ED3">
        <w:tab/>
        <w:t>List&lt;BookingData&gt; list = null;</w:t>
      </w:r>
    </w:p>
    <w:p w:rsidR="00047AC5" w:rsidRPr="007C2ED3" w:rsidRDefault="00047AC5" w:rsidP="00047AC5">
      <w:r w:rsidRPr="007C2ED3">
        <w:tab/>
      </w:r>
      <w:r w:rsidRPr="007C2ED3">
        <w:tab/>
        <w:t>ObjectInputStream os = null;</w:t>
      </w:r>
    </w:p>
    <w:p w:rsidR="00047AC5" w:rsidRPr="007C2ED3" w:rsidRDefault="00047AC5" w:rsidP="00047AC5">
      <w:r w:rsidRPr="007C2ED3">
        <w:tab/>
      </w:r>
      <w:r w:rsidRPr="007C2ED3">
        <w:tab/>
        <w:t>FileInputStream fs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fs = new FileInputStream("booking.dat");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os = new ObjectInputStream(fs);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list = (List&lt;BookingData&gt;) os.readObject();</w:t>
      </w:r>
    </w:p>
    <w:p w:rsidR="00047AC5" w:rsidRPr="007C2ED3" w:rsidRDefault="00047AC5" w:rsidP="00047AC5">
      <w:r w:rsidRPr="007C2ED3">
        <w:tab/>
      </w:r>
      <w:r w:rsidRPr="007C2ED3">
        <w:tab/>
        <w:t>} catch (FileNotFoundException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catch (ClassNotFoundException e)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(os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(fs != null)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return list;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savaBookingData(List&lt;BookingData&gt; list) {</w:t>
      </w:r>
    </w:p>
    <w:p w:rsidR="00047AC5" w:rsidRPr="007C2ED3" w:rsidRDefault="00047AC5" w:rsidP="00047AC5">
      <w:r w:rsidRPr="007C2ED3">
        <w:tab/>
      </w:r>
      <w:r w:rsidRPr="007C2ED3">
        <w:tab/>
        <w:t>ObjectOutputStream os = null;</w:t>
      </w:r>
    </w:p>
    <w:p w:rsidR="00047AC5" w:rsidRPr="007C2ED3" w:rsidRDefault="00047AC5" w:rsidP="00047AC5"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os = new ObjectOutputStream(new FileOutputStream("booking.dat"));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if (list != null &amp;&amp; list.size() != 0)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os.writeObject(list);</w:t>
      </w:r>
    </w:p>
    <w:p w:rsidR="00047AC5" w:rsidRPr="007C2ED3" w:rsidRDefault="00047AC5" w:rsidP="00047AC5"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  <w:t>} finally {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os.close();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14. package grp4proj;</w:t>
      </w:r>
    </w:p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java.util.ArrayList;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javax.swing.JScrollPane;</w:t>
      </w:r>
    </w:p>
    <w:p w:rsidR="00047AC5" w:rsidRPr="007C2ED3" w:rsidRDefault="00047AC5" w:rsidP="00047AC5">
      <w:r w:rsidRPr="007C2ED3">
        <w:t>import javax.swing.JTable;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BookingListFrame extends JFrame{</w:t>
      </w:r>
    </w:p>
    <w:p w:rsidR="00047AC5" w:rsidRPr="007C2ED3" w:rsidRDefault="00047AC5" w:rsidP="00047AC5">
      <w:r w:rsidRPr="007C2ED3">
        <w:tab/>
        <w:t>private JTable tblbookingList;</w:t>
      </w:r>
    </w:p>
    <w:p w:rsidR="00047AC5" w:rsidRPr="007C2ED3" w:rsidRDefault="00047AC5" w:rsidP="00047AC5">
      <w:r w:rsidRPr="007C2ED3">
        <w:t xml:space="preserve">    private String data[][];</w:t>
      </w:r>
    </w:p>
    <w:p w:rsidR="00047AC5" w:rsidRPr="007C2ED3" w:rsidRDefault="00047AC5" w:rsidP="00047AC5">
      <w:r w:rsidRPr="007C2ED3">
        <w:t xml:space="preserve">    private String[] colnames= {"MAIL ID","HOTEL NAME","DATE","ROOMTYPE","NO OF ROOM"};</w:t>
      </w:r>
    </w:p>
    <w:p w:rsidR="00047AC5" w:rsidRPr="007C2ED3" w:rsidRDefault="00047AC5" w:rsidP="00047AC5">
      <w:r w:rsidRPr="007C2ED3">
        <w:t xml:space="preserve">    private List&lt;BookingData&gt; list=null;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public  BookingListFrame() {</w:t>
      </w:r>
    </w:p>
    <w:p w:rsidR="00047AC5" w:rsidRPr="007C2ED3" w:rsidRDefault="00047AC5" w:rsidP="00047AC5">
      <w:r w:rsidRPr="007C2ED3">
        <w:tab/>
      </w:r>
      <w:r w:rsidRPr="007C2ED3">
        <w:tab/>
        <w:t>// TODO Auto-generated constructor stub</w:t>
      </w:r>
    </w:p>
    <w:p w:rsidR="00047AC5" w:rsidRPr="007C2ED3" w:rsidRDefault="00047AC5" w:rsidP="00047AC5">
      <w:r w:rsidRPr="007C2ED3">
        <w:t xml:space="preserve">        super("Booking Details");</w:t>
      </w:r>
    </w:p>
    <w:p w:rsidR="00047AC5" w:rsidRPr="007C2ED3" w:rsidRDefault="00047AC5" w:rsidP="00047AC5">
      <w:r w:rsidRPr="007C2ED3">
        <w:t xml:space="preserve">        list=DBManager_booking.loadsBookingdata();</w:t>
      </w:r>
    </w:p>
    <w:p w:rsidR="00047AC5" w:rsidRPr="007C2ED3" w:rsidRDefault="00047AC5" w:rsidP="00047AC5">
      <w:r w:rsidRPr="007C2ED3">
        <w:t xml:space="preserve">        // creating 2d data array from list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String data[][]=new String[list.size()][5];</w:t>
      </w:r>
    </w:p>
    <w:p w:rsidR="00047AC5" w:rsidRPr="007C2ED3" w:rsidRDefault="00047AC5" w:rsidP="00047AC5">
      <w:r w:rsidRPr="007C2ED3">
        <w:lastRenderedPageBreak/>
        <w:t xml:space="preserve">        int row=0;</w:t>
      </w:r>
    </w:p>
    <w:p w:rsidR="00047AC5" w:rsidRPr="007C2ED3" w:rsidRDefault="00047AC5" w:rsidP="00047AC5">
      <w:r w:rsidRPr="007C2ED3">
        <w:t xml:space="preserve">        for(BookingData b:list) {</w:t>
      </w:r>
    </w:p>
    <w:p w:rsidR="00047AC5" w:rsidRPr="007C2ED3" w:rsidRDefault="00047AC5" w:rsidP="00047AC5">
      <w:r w:rsidRPr="007C2ED3">
        <w:tab/>
        <w:t>data[row][0]=b.getMail();</w:t>
      </w:r>
    </w:p>
    <w:p w:rsidR="00047AC5" w:rsidRPr="007C2ED3" w:rsidRDefault="00047AC5" w:rsidP="00047AC5">
      <w:r w:rsidRPr="007C2ED3">
        <w:t xml:space="preserve">            data[row][1]=b.getHname();</w:t>
      </w:r>
    </w:p>
    <w:p w:rsidR="00047AC5" w:rsidRPr="007C2ED3" w:rsidRDefault="00047AC5" w:rsidP="00047AC5">
      <w:r w:rsidRPr="007C2ED3">
        <w:t xml:space="preserve">            data[row][2]=b.getDate();</w:t>
      </w:r>
    </w:p>
    <w:p w:rsidR="00047AC5" w:rsidRPr="007C2ED3" w:rsidRDefault="00047AC5" w:rsidP="00047AC5">
      <w:r w:rsidRPr="007C2ED3">
        <w:t xml:space="preserve">            data[row][3]=b.getRtype();</w:t>
      </w:r>
    </w:p>
    <w:p w:rsidR="00047AC5" w:rsidRPr="007C2ED3" w:rsidRDefault="00047AC5" w:rsidP="00047AC5">
      <w:r w:rsidRPr="007C2ED3">
        <w:t xml:space="preserve">            data[row][4]=String.valueOf(b.getRoom());</w:t>
      </w:r>
    </w:p>
    <w:p w:rsidR="00047AC5" w:rsidRPr="007C2ED3" w:rsidRDefault="00047AC5" w:rsidP="00047AC5">
      <w:r w:rsidRPr="007C2ED3">
        <w:t xml:space="preserve">            row++;</w:t>
      </w:r>
    </w:p>
    <w:p w:rsidR="00047AC5" w:rsidRPr="007C2ED3" w:rsidRDefault="00047AC5" w:rsidP="00047AC5">
      <w:r w:rsidRPr="007C2ED3">
        <w:t xml:space="preserve">        }</w:t>
      </w:r>
    </w:p>
    <w:p w:rsidR="00047AC5" w:rsidRPr="007C2ED3" w:rsidRDefault="00047AC5" w:rsidP="00047AC5">
      <w:r w:rsidRPr="007C2ED3">
        <w:t xml:space="preserve">        tblbookingList=new JTable(data, colnames);</w:t>
      </w:r>
    </w:p>
    <w:p w:rsidR="00047AC5" w:rsidRPr="007C2ED3" w:rsidRDefault="00047AC5" w:rsidP="00047AC5">
      <w:r w:rsidRPr="007C2ED3">
        <w:t xml:space="preserve">        add(new JScrollPane(tblbookingList));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setSize(600,600);</w:t>
      </w:r>
    </w:p>
    <w:p w:rsidR="00047AC5" w:rsidRPr="007C2ED3" w:rsidRDefault="00047AC5" w:rsidP="00047AC5">
      <w:r w:rsidRPr="007C2ED3">
        <w:t xml:space="preserve">        getContentPane().setBackground(new Color(51, 153, 255));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}</w:t>
      </w:r>
    </w:p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BookingListFrame bf=new BookingListFrame();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15. package grp4proj;</w:t>
      </w:r>
    </w:p>
    <w:p w:rsidR="00047AC5" w:rsidRPr="007C2ED3" w:rsidRDefault="00047AC5" w:rsidP="00047AC5">
      <w:r w:rsidRPr="007C2ED3">
        <w:t>import java.text.DateFormat;</w:t>
      </w:r>
    </w:p>
    <w:p w:rsidR="00047AC5" w:rsidRPr="007C2ED3" w:rsidRDefault="00047AC5" w:rsidP="00047AC5">
      <w:r w:rsidRPr="007C2ED3">
        <w:t>import java.util.*;</w:t>
      </w:r>
    </w:p>
    <w:p w:rsidR="00047AC5" w:rsidRPr="007C2ED3" w:rsidRDefault="00047AC5" w:rsidP="00047AC5">
      <w:r w:rsidRPr="007C2ED3">
        <w:t>public class GenerateHotel {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List&lt;Hotel&gt; list=DBManager_hotel.loadsHoteldata();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List&lt;RoomOccupancy&gt; occulist=new ArrayList&lt;&gt;();</w:t>
      </w:r>
    </w:p>
    <w:p w:rsidR="00047AC5" w:rsidRPr="007C2ED3" w:rsidRDefault="00047AC5" w:rsidP="00047AC5">
      <w:r w:rsidRPr="007C2ED3">
        <w:tab/>
      </w:r>
      <w:r w:rsidRPr="007C2ED3">
        <w:tab/>
        <w:t>List&lt;String&gt; daterange=generateDateRange();</w:t>
      </w:r>
    </w:p>
    <w:p w:rsidR="00047AC5" w:rsidRPr="007C2ED3" w:rsidRDefault="00047AC5" w:rsidP="00047AC5">
      <w:r w:rsidRPr="007C2ED3">
        <w:tab/>
      </w:r>
      <w:r w:rsidRPr="007C2ED3">
        <w:tab/>
        <w:t>for(Hotel h:list 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for(String d:daterange)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occulist.add(new RoomOccupancy(h.getName(),h.getLocation(),d,h.getTotal_acrooms(),h.getTotal_nonacrooms()));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DBManager_hotel.saveRoomOccupancyData(occulist);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static List&lt;String&gt; generateDateRange(){</w:t>
      </w:r>
    </w:p>
    <w:p w:rsidR="00047AC5" w:rsidRPr="007C2ED3" w:rsidRDefault="00047AC5" w:rsidP="00047AC5">
      <w:r w:rsidRPr="007C2ED3">
        <w:tab/>
      </w:r>
      <w:r w:rsidRPr="007C2ED3">
        <w:tab/>
        <w:t>DateFormat df=DateFormat.getDateInstance(DateFormat.SHORT) ;</w:t>
      </w:r>
    </w:p>
    <w:p w:rsidR="00047AC5" w:rsidRPr="007C2ED3" w:rsidRDefault="00047AC5" w:rsidP="00047AC5">
      <w:r w:rsidRPr="007C2ED3">
        <w:tab/>
      </w:r>
      <w:r w:rsidRPr="007C2ED3">
        <w:tab/>
        <w:t>Calendar start=Calendar.getInstance();</w:t>
      </w:r>
    </w:p>
    <w:p w:rsidR="00047AC5" w:rsidRPr="007C2ED3" w:rsidRDefault="00047AC5" w:rsidP="00047AC5">
      <w:r w:rsidRPr="007C2ED3">
        <w:tab/>
      </w:r>
      <w:r w:rsidRPr="007C2ED3">
        <w:tab/>
        <w:t>start.set(2020,7,1);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Calendar end=Calendar.getInstance();</w:t>
      </w:r>
    </w:p>
    <w:p w:rsidR="00047AC5" w:rsidRPr="007C2ED3" w:rsidRDefault="00047AC5" w:rsidP="00047AC5">
      <w:r w:rsidRPr="007C2ED3">
        <w:tab/>
      </w:r>
      <w:r w:rsidRPr="007C2ED3">
        <w:tab/>
        <w:t>end.set(2021,0,1);</w:t>
      </w:r>
    </w:p>
    <w:p w:rsidR="00047AC5" w:rsidRPr="007C2ED3" w:rsidRDefault="00047AC5" w:rsidP="00047AC5">
      <w:r w:rsidRPr="007C2ED3">
        <w:tab/>
      </w:r>
      <w:r w:rsidRPr="007C2ED3">
        <w:tab/>
        <w:t>List&lt;String&gt; datelist=new ArrayList&lt;&gt;();</w:t>
      </w:r>
    </w:p>
    <w:p w:rsidR="00047AC5" w:rsidRPr="007C2ED3" w:rsidRDefault="00047AC5" w:rsidP="00047AC5">
      <w:r w:rsidRPr="007C2ED3">
        <w:tab/>
      </w:r>
      <w:r w:rsidRPr="007C2ED3">
        <w:tab/>
        <w:t>while(start.compareTo(end)!=0)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datelist.add(df.format(start.getTime()));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start.add(Calendar.DAY_OF_MONTH, 1);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return datelist;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lastRenderedPageBreak/>
        <w:t>16.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java.io.Serializable;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RoomOccupancy implements Serializable {</w:t>
      </w:r>
    </w:p>
    <w:p w:rsidR="00047AC5" w:rsidRPr="007C2ED3" w:rsidRDefault="00047AC5" w:rsidP="00047AC5">
      <w:r w:rsidRPr="007C2ED3">
        <w:tab/>
        <w:t>private String hotelName,hotelloc,occupancyDate;</w:t>
      </w:r>
    </w:p>
    <w:p w:rsidR="00047AC5" w:rsidRPr="007C2ED3" w:rsidRDefault="00047AC5" w:rsidP="00047AC5">
      <w:r w:rsidRPr="007C2ED3">
        <w:tab/>
        <w:t>private int actotal,acavailable,nonactotal,nonacavailable;</w:t>
      </w:r>
    </w:p>
    <w:p w:rsidR="00047AC5" w:rsidRPr="007C2ED3" w:rsidRDefault="00047AC5" w:rsidP="00047AC5">
      <w:r w:rsidRPr="007C2ED3">
        <w:tab/>
        <w:t>public String getHotelName() {</w:t>
      </w:r>
    </w:p>
    <w:p w:rsidR="00047AC5" w:rsidRPr="007C2ED3" w:rsidRDefault="00047AC5" w:rsidP="00047AC5">
      <w:r w:rsidRPr="007C2ED3">
        <w:tab/>
      </w:r>
      <w:r w:rsidRPr="007C2ED3">
        <w:tab/>
        <w:t>return hotelName;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setHotelName(String hotelName) {</w:t>
      </w:r>
    </w:p>
    <w:p w:rsidR="00047AC5" w:rsidRPr="007C2ED3" w:rsidRDefault="00047AC5" w:rsidP="00047AC5">
      <w:r w:rsidRPr="007C2ED3">
        <w:tab/>
      </w:r>
      <w:r w:rsidRPr="007C2ED3">
        <w:tab/>
        <w:t>this.hotelName = hotelName;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getHotelloc() {</w:t>
      </w:r>
    </w:p>
    <w:p w:rsidR="00047AC5" w:rsidRPr="007C2ED3" w:rsidRDefault="00047AC5" w:rsidP="00047AC5">
      <w:r w:rsidRPr="007C2ED3">
        <w:tab/>
      </w:r>
      <w:r w:rsidRPr="007C2ED3">
        <w:tab/>
        <w:t>return hotelloc;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setHotelloc(String hotelloc) {</w:t>
      </w:r>
    </w:p>
    <w:p w:rsidR="00047AC5" w:rsidRPr="007C2ED3" w:rsidRDefault="00047AC5" w:rsidP="00047AC5">
      <w:r w:rsidRPr="007C2ED3">
        <w:tab/>
      </w:r>
      <w:r w:rsidRPr="007C2ED3">
        <w:tab/>
        <w:t>this.hotelloc = hotelloc;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String getOccupancyDate() {</w:t>
      </w:r>
    </w:p>
    <w:p w:rsidR="00047AC5" w:rsidRPr="007C2ED3" w:rsidRDefault="00047AC5" w:rsidP="00047AC5">
      <w:r w:rsidRPr="007C2ED3">
        <w:tab/>
      </w:r>
      <w:r w:rsidRPr="007C2ED3">
        <w:tab/>
        <w:t>return occupancyDate;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setOccupancyDate(String occupancyDate) {</w:t>
      </w:r>
    </w:p>
    <w:p w:rsidR="00047AC5" w:rsidRPr="007C2ED3" w:rsidRDefault="00047AC5" w:rsidP="00047AC5">
      <w:r w:rsidRPr="007C2ED3">
        <w:tab/>
      </w:r>
      <w:r w:rsidRPr="007C2ED3">
        <w:tab/>
        <w:t>this.occupancyDate = occupancyDate;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int getActotal() {</w:t>
      </w:r>
    </w:p>
    <w:p w:rsidR="00047AC5" w:rsidRPr="007C2ED3" w:rsidRDefault="00047AC5" w:rsidP="00047AC5">
      <w:r w:rsidRPr="007C2ED3">
        <w:tab/>
      </w:r>
      <w:r w:rsidRPr="007C2ED3">
        <w:tab/>
        <w:t>return actotal;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setActotal(int actotal) {</w:t>
      </w:r>
    </w:p>
    <w:p w:rsidR="00047AC5" w:rsidRPr="007C2ED3" w:rsidRDefault="00047AC5" w:rsidP="00047AC5">
      <w:r w:rsidRPr="007C2ED3">
        <w:tab/>
      </w:r>
      <w:r w:rsidRPr="007C2ED3">
        <w:tab/>
        <w:t>this.actotal = actotal;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lastRenderedPageBreak/>
        <w:tab/>
        <w:t>public int getAcavailable() {</w:t>
      </w:r>
    </w:p>
    <w:p w:rsidR="00047AC5" w:rsidRPr="007C2ED3" w:rsidRDefault="00047AC5" w:rsidP="00047AC5">
      <w:r w:rsidRPr="007C2ED3">
        <w:tab/>
      </w:r>
      <w:r w:rsidRPr="007C2ED3">
        <w:tab/>
        <w:t>return acavailable;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setAcavailable(int acavailable) {</w:t>
      </w:r>
    </w:p>
    <w:p w:rsidR="00047AC5" w:rsidRPr="007C2ED3" w:rsidRDefault="00047AC5" w:rsidP="00047AC5">
      <w:r w:rsidRPr="007C2ED3">
        <w:tab/>
      </w:r>
      <w:r w:rsidRPr="007C2ED3">
        <w:tab/>
        <w:t>this.acavailable = acavailable;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int getNonactotal() {</w:t>
      </w:r>
    </w:p>
    <w:p w:rsidR="00047AC5" w:rsidRPr="007C2ED3" w:rsidRDefault="00047AC5" w:rsidP="00047AC5">
      <w:r w:rsidRPr="007C2ED3">
        <w:tab/>
      </w:r>
      <w:r w:rsidRPr="007C2ED3">
        <w:tab/>
        <w:t>return nonactotal;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setNonactotal(int nonactotal) {</w:t>
      </w:r>
    </w:p>
    <w:p w:rsidR="00047AC5" w:rsidRPr="007C2ED3" w:rsidRDefault="00047AC5" w:rsidP="00047AC5">
      <w:r w:rsidRPr="007C2ED3">
        <w:tab/>
      </w:r>
      <w:r w:rsidRPr="007C2ED3">
        <w:tab/>
        <w:t>this.nonactotal = nonactotal;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int getNonacavailable() {</w:t>
      </w:r>
    </w:p>
    <w:p w:rsidR="00047AC5" w:rsidRPr="007C2ED3" w:rsidRDefault="00047AC5" w:rsidP="00047AC5">
      <w:r w:rsidRPr="007C2ED3">
        <w:tab/>
      </w:r>
      <w:r w:rsidRPr="007C2ED3">
        <w:tab/>
        <w:t>return nonacavailable;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void setNonacavailable(int nonacavailable) {</w:t>
      </w:r>
    </w:p>
    <w:p w:rsidR="00047AC5" w:rsidRPr="007C2ED3" w:rsidRDefault="00047AC5" w:rsidP="00047AC5">
      <w:r w:rsidRPr="007C2ED3">
        <w:tab/>
      </w:r>
      <w:r w:rsidRPr="007C2ED3">
        <w:tab/>
        <w:t>this.nonacavailable = nonacavailable;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RoomOccupancy(String hotelName,String hotelloc, String occupancyDate, int actotal, int nonactotal) {</w:t>
      </w:r>
    </w:p>
    <w:p w:rsidR="00047AC5" w:rsidRPr="007C2ED3" w:rsidRDefault="00047AC5" w:rsidP="00047AC5">
      <w:r w:rsidRPr="007C2ED3">
        <w:tab/>
      </w:r>
      <w:r w:rsidRPr="007C2ED3">
        <w:tab/>
        <w:t>super();</w:t>
      </w:r>
    </w:p>
    <w:p w:rsidR="00047AC5" w:rsidRPr="007C2ED3" w:rsidRDefault="00047AC5" w:rsidP="00047AC5">
      <w:r w:rsidRPr="007C2ED3">
        <w:tab/>
      </w:r>
      <w:r w:rsidRPr="007C2ED3">
        <w:tab/>
        <w:t>this.hotelName = hotelName;</w:t>
      </w:r>
    </w:p>
    <w:p w:rsidR="00047AC5" w:rsidRPr="007C2ED3" w:rsidRDefault="00047AC5" w:rsidP="00047AC5">
      <w:r w:rsidRPr="007C2ED3">
        <w:tab/>
      </w:r>
      <w:r w:rsidRPr="007C2ED3">
        <w:tab/>
        <w:t>this.hotelloc=hotelloc;</w:t>
      </w:r>
    </w:p>
    <w:p w:rsidR="00047AC5" w:rsidRPr="007C2ED3" w:rsidRDefault="00047AC5" w:rsidP="00047AC5">
      <w:r w:rsidRPr="007C2ED3">
        <w:tab/>
      </w:r>
      <w:r w:rsidRPr="007C2ED3">
        <w:tab/>
        <w:t>this.occupancyDate = occupancyDate;</w:t>
      </w:r>
    </w:p>
    <w:p w:rsidR="00047AC5" w:rsidRPr="007C2ED3" w:rsidRDefault="00047AC5" w:rsidP="00047AC5">
      <w:r w:rsidRPr="007C2ED3">
        <w:tab/>
      </w:r>
      <w:r w:rsidRPr="007C2ED3">
        <w:tab/>
        <w:t>this.actotal = actotal;</w:t>
      </w:r>
    </w:p>
    <w:p w:rsidR="00047AC5" w:rsidRPr="007C2ED3" w:rsidRDefault="00047AC5" w:rsidP="00047AC5">
      <w:r w:rsidRPr="007C2ED3">
        <w:tab/>
      </w:r>
      <w:r w:rsidRPr="007C2ED3">
        <w:tab/>
        <w:t>this.nonactotal = nonactotal;</w:t>
      </w:r>
    </w:p>
    <w:p w:rsidR="00047AC5" w:rsidRPr="007C2ED3" w:rsidRDefault="00047AC5" w:rsidP="00047AC5">
      <w:r w:rsidRPr="007C2ED3">
        <w:tab/>
      </w:r>
      <w:r w:rsidRPr="007C2ED3">
        <w:tab/>
        <w:t>acavailable=this.actotal;</w:t>
      </w:r>
    </w:p>
    <w:p w:rsidR="00047AC5" w:rsidRPr="007C2ED3" w:rsidRDefault="00047AC5" w:rsidP="00047AC5">
      <w:r w:rsidRPr="007C2ED3">
        <w:tab/>
      </w:r>
      <w:r w:rsidRPr="007C2ED3">
        <w:tab/>
        <w:t>nonacavailable=this.nonactotal;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RoomOccupancy() {</w:t>
      </w:r>
    </w:p>
    <w:p w:rsidR="00047AC5" w:rsidRPr="007C2ED3" w:rsidRDefault="00047AC5" w:rsidP="00047AC5">
      <w:r w:rsidRPr="007C2ED3">
        <w:tab/>
      </w:r>
      <w:r w:rsidRPr="007C2ED3">
        <w:tab/>
        <w:t>super();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17.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javax.swing.*;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RoomOccupancyListFrame extends JFrame {</w:t>
      </w:r>
    </w:p>
    <w:p w:rsidR="00047AC5" w:rsidRPr="007C2ED3" w:rsidRDefault="00047AC5" w:rsidP="00047AC5">
      <w:r w:rsidRPr="007C2ED3">
        <w:t xml:space="preserve">    private JTable tblRoomOccupancyList;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private String data[][];</w:t>
      </w:r>
    </w:p>
    <w:p w:rsidR="00047AC5" w:rsidRPr="007C2ED3" w:rsidRDefault="00047AC5" w:rsidP="00047AC5">
      <w:r w:rsidRPr="007C2ED3">
        <w:t xml:space="preserve">    private String[] colnames= {"LOCATION","HOTEL NAME","OCCUPANCY DATE","AC TOTAL","AC AVAILABLE","NON AC TOTAL","NON AC AVAILABLE"};</w:t>
      </w:r>
    </w:p>
    <w:p w:rsidR="00047AC5" w:rsidRPr="007C2ED3" w:rsidRDefault="00047AC5" w:rsidP="00047AC5">
      <w:r w:rsidRPr="007C2ED3">
        <w:t xml:space="preserve">    private List&lt;RoomOccupancy&gt; list=null;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public  RoomOccupancyListFrame() {</w:t>
      </w:r>
    </w:p>
    <w:p w:rsidR="00047AC5" w:rsidRPr="007C2ED3" w:rsidRDefault="00047AC5" w:rsidP="00047AC5">
      <w:r w:rsidRPr="007C2ED3">
        <w:tab/>
      </w:r>
      <w:r w:rsidRPr="007C2ED3">
        <w:tab/>
        <w:t>// TODO Auto-generated constructor stub</w:t>
      </w:r>
    </w:p>
    <w:p w:rsidR="00047AC5" w:rsidRPr="007C2ED3" w:rsidRDefault="00047AC5" w:rsidP="00047AC5">
      <w:r w:rsidRPr="007C2ED3">
        <w:t xml:space="preserve">        super("Room Occupancy Details");</w:t>
      </w:r>
    </w:p>
    <w:p w:rsidR="00047AC5" w:rsidRPr="007C2ED3" w:rsidRDefault="00047AC5" w:rsidP="00047AC5">
      <w:r w:rsidRPr="007C2ED3">
        <w:t xml:space="preserve">        list=DBManager_hotel.loadsRoomOccupancydata();</w:t>
      </w:r>
    </w:p>
    <w:p w:rsidR="00047AC5" w:rsidRPr="007C2ED3" w:rsidRDefault="00047AC5" w:rsidP="00047AC5">
      <w:r w:rsidRPr="007C2ED3">
        <w:t xml:space="preserve">        // creating 2d data array from list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String data[][]=new String[list.size()][7];</w:t>
      </w:r>
    </w:p>
    <w:p w:rsidR="00047AC5" w:rsidRPr="007C2ED3" w:rsidRDefault="00047AC5" w:rsidP="00047AC5">
      <w:r w:rsidRPr="007C2ED3">
        <w:t xml:space="preserve">        int row=0;</w:t>
      </w:r>
    </w:p>
    <w:p w:rsidR="00047AC5" w:rsidRPr="007C2ED3" w:rsidRDefault="00047AC5" w:rsidP="00047AC5">
      <w:r w:rsidRPr="007C2ED3">
        <w:t xml:space="preserve">        for(RoomOccupancy r:list) {</w:t>
      </w:r>
    </w:p>
    <w:p w:rsidR="00047AC5" w:rsidRPr="007C2ED3" w:rsidRDefault="00047AC5" w:rsidP="00047AC5">
      <w:r w:rsidRPr="007C2ED3">
        <w:tab/>
        <w:t>data[row][0]=r.getHotelloc();</w:t>
      </w:r>
    </w:p>
    <w:p w:rsidR="00047AC5" w:rsidRPr="007C2ED3" w:rsidRDefault="00047AC5" w:rsidP="00047AC5">
      <w:r w:rsidRPr="007C2ED3">
        <w:t xml:space="preserve">            data[row][1]=r.getHotelName();</w:t>
      </w:r>
    </w:p>
    <w:p w:rsidR="00047AC5" w:rsidRPr="007C2ED3" w:rsidRDefault="00047AC5" w:rsidP="00047AC5">
      <w:r w:rsidRPr="007C2ED3">
        <w:t xml:space="preserve">            data[row][2]=r.getOccupancyDate();</w:t>
      </w:r>
    </w:p>
    <w:p w:rsidR="00047AC5" w:rsidRPr="007C2ED3" w:rsidRDefault="00047AC5" w:rsidP="00047AC5">
      <w:r w:rsidRPr="007C2ED3">
        <w:t xml:space="preserve">            data[row][3]=String.valueOf(r.getActotal());</w:t>
      </w:r>
    </w:p>
    <w:p w:rsidR="00047AC5" w:rsidRPr="007C2ED3" w:rsidRDefault="00047AC5" w:rsidP="00047AC5">
      <w:r w:rsidRPr="007C2ED3">
        <w:t xml:space="preserve">            data[row][4]=String.valueOf(r.getAcavailable());</w:t>
      </w:r>
    </w:p>
    <w:p w:rsidR="00047AC5" w:rsidRPr="007C2ED3" w:rsidRDefault="00047AC5" w:rsidP="00047AC5">
      <w:r w:rsidRPr="007C2ED3">
        <w:t xml:space="preserve">            data[row][5]=String.valueOf(r.getNonactotal());</w:t>
      </w:r>
    </w:p>
    <w:p w:rsidR="00047AC5" w:rsidRPr="007C2ED3" w:rsidRDefault="00047AC5" w:rsidP="00047AC5">
      <w:r w:rsidRPr="007C2ED3">
        <w:t xml:space="preserve">            data[row][6]=String.valueOf(r.getNonacavailable());</w:t>
      </w:r>
    </w:p>
    <w:p w:rsidR="00047AC5" w:rsidRPr="007C2ED3" w:rsidRDefault="00047AC5" w:rsidP="00047AC5">
      <w:r w:rsidRPr="007C2ED3">
        <w:lastRenderedPageBreak/>
        <w:t xml:space="preserve">            row++;</w:t>
      </w:r>
    </w:p>
    <w:p w:rsidR="00047AC5" w:rsidRPr="007C2ED3" w:rsidRDefault="00047AC5" w:rsidP="00047AC5">
      <w:r w:rsidRPr="007C2ED3">
        <w:t xml:space="preserve">        }</w:t>
      </w:r>
    </w:p>
    <w:p w:rsidR="00047AC5" w:rsidRPr="007C2ED3" w:rsidRDefault="00047AC5" w:rsidP="00047AC5">
      <w:r w:rsidRPr="007C2ED3">
        <w:t xml:space="preserve">        tblRoomOccupancyList=new JTable(data, colnames);</w:t>
      </w:r>
    </w:p>
    <w:p w:rsidR="00047AC5" w:rsidRPr="007C2ED3" w:rsidRDefault="00047AC5" w:rsidP="00047AC5">
      <w:r w:rsidRPr="007C2ED3">
        <w:t xml:space="preserve">        add(new JScrollPane(tblRoomOccupancyList));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    setSize(600,600);</w:t>
      </w:r>
    </w:p>
    <w:p w:rsidR="00047AC5" w:rsidRPr="007C2ED3" w:rsidRDefault="00047AC5" w:rsidP="00047AC5">
      <w:r w:rsidRPr="007C2ED3">
        <w:t xml:space="preserve">        getContentPane().setBackground(new Color(51, 153, 255));</w:t>
      </w:r>
    </w:p>
    <w:p w:rsidR="00047AC5" w:rsidRPr="007C2ED3" w:rsidRDefault="00047AC5" w:rsidP="00047AC5">
      <w:r w:rsidRPr="007C2ED3">
        <w:t xml:space="preserve">        setDefaultCloseOperation(JFrame.HIDE_ON_CLOSE);</w:t>
      </w:r>
    </w:p>
    <w:p w:rsidR="00047AC5" w:rsidRPr="007C2ED3" w:rsidRDefault="00047AC5" w:rsidP="00047AC5">
      <w:r w:rsidRPr="007C2ED3">
        <w:t xml:space="preserve">        setLocationRelativeTo(null);</w:t>
      </w:r>
    </w:p>
    <w:p w:rsidR="00047AC5" w:rsidRPr="007C2ED3" w:rsidRDefault="00047AC5" w:rsidP="00047AC5">
      <w:r w:rsidRPr="007C2ED3">
        <w:t xml:space="preserve">        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 xml:space="preserve">    }</w:t>
      </w:r>
    </w:p>
    <w:p w:rsidR="00047AC5" w:rsidRPr="007C2ED3" w:rsidRDefault="00047AC5" w:rsidP="00047AC5">
      <w:r w:rsidRPr="007C2ED3">
        <w:tab/>
        <w:t>public static void main(String[] args)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new RoomOccupancyListFrame();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ab/>
      </w:r>
    </w:p>
    <w:p w:rsidR="00047AC5" w:rsidRPr="007C2ED3" w:rsidRDefault="00047AC5" w:rsidP="00047AC5">
      <w:r w:rsidRPr="007C2ED3">
        <w:t>18. package grp4proj;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java.nio.file.Files;</w:t>
      </w:r>
    </w:p>
    <w:p w:rsidR="00047AC5" w:rsidRPr="007C2ED3" w:rsidRDefault="00047AC5" w:rsidP="00047AC5">
      <w:r w:rsidRPr="007C2ED3">
        <w:t>import java.nio.file.Paths;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javax.swing.Box;</w:t>
      </w:r>
    </w:p>
    <w:p w:rsidR="00047AC5" w:rsidRPr="007C2ED3" w:rsidRDefault="00047AC5" w:rsidP="00047AC5">
      <w:r w:rsidRPr="007C2ED3">
        <w:t>import javax.swing.JButton;</w:t>
      </w:r>
    </w:p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javax.swing.JLabel;</w:t>
      </w:r>
    </w:p>
    <w:p w:rsidR="00047AC5" w:rsidRPr="007C2ED3" w:rsidRDefault="00047AC5" w:rsidP="00047AC5">
      <w:r w:rsidRPr="007C2ED3">
        <w:t>import javax.swing.JOptionPane;</w:t>
      </w:r>
    </w:p>
    <w:p w:rsidR="00047AC5" w:rsidRPr="007C2ED3" w:rsidRDefault="00047AC5" w:rsidP="00047AC5">
      <w:r w:rsidRPr="007C2ED3">
        <w:t>import javax.swing.JTextField;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CheckEmail extends JFrame {</w:t>
      </w:r>
    </w:p>
    <w:p w:rsidR="00047AC5" w:rsidRPr="007C2ED3" w:rsidRDefault="00047AC5" w:rsidP="00047AC5">
      <w:r w:rsidRPr="007C2ED3">
        <w:tab/>
        <w:t>private JLabel lblmail;</w:t>
      </w:r>
    </w:p>
    <w:p w:rsidR="00047AC5" w:rsidRPr="007C2ED3" w:rsidRDefault="00047AC5" w:rsidP="00047AC5">
      <w:r w:rsidRPr="007C2ED3">
        <w:tab/>
        <w:t>private JTextField txtmail;</w:t>
      </w:r>
    </w:p>
    <w:p w:rsidR="00047AC5" w:rsidRPr="007C2ED3" w:rsidRDefault="00047AC5" w:rsidP="00047AC5">
      <w:r w:rsidRPr="007C2ED3">
        <w:tab/>
        <w:t>private JButton btnnext;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CheckEmail() {</w:t>
      </w:r>
    </w:p>
    <w:p w:rsidR="00047AC5" w:rsidRPr="007C2ED3" w:rsidRDefault="00047AC5" w:rsidP="00047AC5">
      <w:r w:rsidRPr="007C2ED3">
        <w:tab/>
      </w:r>
      <w:r w:rsidRPr="007C2ED3">
        <w:tab/>
        <w:t>super("CHECK CUSTOMER");</w:t>
      </w:r>
    </w:p>
    <w:p w:rsidR="00047AC5" w:rsidRPr="007C2ED3" w:rsidRDefault="00047AC5" w:rsidP="00047AC5">
      <w:r w:rsidRPr="007C2ED3">
        <w:tab/>
      </w:r>
      <w:r w:rsidRPr="007C2ED3">
        <w:tab/>
        <w:t>Box mainbox = Box.createVerticalBox();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b1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lblmail = new JLabel("ENTER MAIL");</w:t>
      </w:r>
    </w:p>
    <w:p w:rsidR="00047AC5" w:rsidRPr="007C2ED3" w:rsidRDefault="00047AC5" w:rsidP="00047AC5">
      <w:r w:rsidRPr="007C2ED3">
        <w:tab/>
      </w:r>
      <w:r w:rsidRPr="007C2ED3">
        <w:tab/>
        <w:t>txtmail = new JTextField(10);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b1.add(lblmail);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b1.add(txtmail);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b2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btnnext = new JButton("NEXT");</w:t>
      </w:r>
    </w:p>
    <w:p w:rsidR="00047AC5" w:rsidRPr="007C2ED3" w:rsidRDefault="00047AC5" w:rsidP="00047AC5">
      <w:r w:rsidRPr="007C2ED3">
        <w:tab/>
      </w:r>
      <w:r w:rsidRPr="007C2ED3">
        <w:tab/>
        <w:t>b2.add(btnnext);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mainbox.add(b1);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mainbox.add(b2);</w:t>
      </w:r>
    </w:p>
    <w:p w:rsidR="00047AC5" w:rsidRPr="007C2ED3" w:rsidRDefault="00047AC5" w:rsidP="00047AC5">
      <w:r w:rsidRPr="007C2ED3">
        <w:tab/>
      </w:r>
      <w:r w:rsidRPr="007C2ED3">
        <w:tab/>
        <w:t>add(mainbox);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btnnext.addActionListener(e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mstr = txtmail.getText().trim();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byte[] bytes = Files.readAllBytes(Paths.get("customer.dat"));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List&lt;Customer&gt; list = DBManager_cus.loadsCustomerdata();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Customer foundCustomer = null;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boolean found = false;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for (Customer c : 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(c.getEmail().equalsIgnoreCase(mstr))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 = true;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foundCustomer = c;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System.out.println("####GOT #####");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break;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(found) {</w:t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JOptionPane.showMessageDialog(CheckEmail.this, "already exists....");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new DataEntryCustomer(foundCustomer);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 else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JOptionPane.showMessageDialog(CheckEmail.this, "invalid....");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new DataEntryCustomer();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e1)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e1.printStackTrace();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/>
    <w:p w:rsidR="00047AC5" w:rsidRPr="007C2ED3" w:rsidRDefault="00047AC5" w:rsidP="00047AC5">
      <w:r w:rsidRPr="007C2ED3">
        <w:lastRenderedPageBreak/>
        <w:tab/>
      </w:r>
      <w:r w:rsidRPr="007C2ED3">
        <w:tab/>
        <w:t>setSize(300, 300);</w:t>
      </w:r>
    </w:p>
    <w:p w:rsidR="00047AC5" w:rsidRPr="007C2ED3" w:rsidRDefault="00047AC5" w:rsidP="00047AC5">
      <w:r w:rsidRPr="007C2ED3">
        <w:tab/>
      </w:r>
      <w:r w:rsidRPr="007C2ED3">
        <w:tab/>
        <w:t>setDefaultCloseOperation(JFrame.HIDE_ON_CLOSE);</w:t>
      </w:r>
    </w:p>
    <w:p w:rsidR="00047AC5" w:rsidRPr="007C2ED3" w:rsidRDefault="00047AC5" w:rsidP="00047AC5">
      <w:r w:rsidRPr="007C2ED3">
        <w:tab/>
      </w:r>
      <w:r w:rsidRPr="007C2ED3">
        <w:tab/>
        <w:t>setLocationRelativeTo(null);</w:t>
      </w:r>
    </w:p>
    <w:p w:rsidR="00047AC5" w:rsidRPr="007C2ED3" w:rsidRDefault="00047AC5" w:rsidP="00047AC5">
      <w:r w:rsidRPr="007C2ED3">
        <w:tab/>
      </w:r>
      <w:r w:rsidRPr="007C2ED3">
        <w:tab/>
        <w:t>setVisible(true);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public static void main(String[] args) throws IOException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CheckEmail cm = new CheckEmail();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/>
    <w:p w:rsidR="00047AC5" w:rsidRPr="007C2ED3" w:rsidRDefault="00047AC5" w:rsidP="00047AC5">
      <w:pPr>
        <w:pBdr>
          <w:bottom w:val="double" w:sz="6" w:space="1" w:color="auto"/>
        </w:pBdr>
      </w:pPr>
      <w:r w:rsidRPr="007C2ED3">
        <w:t>}</w:t>
      </w:r>
    </w:p>
    <w:p w:rsidR="00047AC5" w:rsidRPr="007C2ED3" w:rsidRDefault="00047AC5" w:rsidP="00047AC5">
      <w:r w:rsidRPr="007C2ED3">
        <w:t>19. package grp4proj;</w:t>
      </w:r>
    </w:p>
    <w:p w:rsidR="00047AC5" w:rsidRPr="007C2ED3" w:rsidRDefault="00047AC5" w:rsidP="00047AC5">
      <w:r w:rsidRPr="007C2ED3">
        <w:t>import java.io.*;</w:t>
      </w:r>
    </w:p>
    <w:p w:rsidR="00047AC5" w:rsidRPr="007C2ED3" w:rsidRDefault="00047AC5" w:rsidP="00047AC5">
      <w:r w:rsidRPr="007C2ED3">
        <w:t>import java.nio.file.Files;</w:t>
      </w:r>
    </w:p>
    <w:p w:rsidR="00047AC5" w:rsidRPr="007C2ED3" w:rsidRDefault="00047AC5" w:rsidP="00047AC5">
      <w:r w:rsidRPr="007C2ED3">
        <w:t>import java.nio.file.Paths;</w:t>
      </w:r>
    </w:p>
    <w:p w:rsidR="00047AC5" w:rsidRPr="007C2ED3" w:rsidRDefault="00047AC5" w:rsidP="00047AC5">
      <w:r w:rsidRPr="007C2ED3">
        <w:t>import java.util.List;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javax.swing.Box;</w:t>
      </w:r>
    </w:p>
    <w:p w:rsidR="00047AC5" w:rsidRPr="007C2ED3" w:rsidRDefault="00047AC5" w:rsidP="00047AC5">
      <w:r w:rsidRPr="007C2ED3">
        <w:t>import javax.swing.JButton;</w:t>
      </w:r>
    </w:p>
    <w:p w:rsidR="00047AC5" w:rsidRPr="007C2ED3" w:rsidRDefault="00047AC5" w:rsidP="00047AC5">
      <w:r w:rsidRPr="007C2ED3">
        <w:t>import javax.swing.JFrame;</w:t>
      </w:r>
    </w:p>
    <w:p w:rsidR="00047AC5" w:rsidRPr="007C2ED3" w:rsidRDefault="00047AC5" w:rsidP="00047AC5">
      <w:r w:rsidRPr="007C2ED3">
        <w:t>import javax.swing.JLabel;</w:t>
      </w:r>
    </w:p>
    <w:p w:rsidR="00047AC5" w:rsidRPr="007C2ED3" w:rsidRDefault="00047AC5" w:rsidP="00047AC5">
      <w:r w:rsidRPr="007C2ED3">
        <w:t>import javax.swing.JOptionPane;</w:t>
      </w:r>
    </w:p>
    <w:p w:rsidR="00047AC5" w:rsidRPr="007C2ED3" w:rsidRDefault="00047AC5" w:rsidP="00047AC5">
      <w:r w:rsidRPr="007C2ED3">
        <w:t>import javax.swing.JTextField;</w:t>
      </w:r>
    </w:p>
    <w:p w:rsidR="00047AC5" w:rsidRPr="007C2ED3" w:rsidRDefault="00047AC5" w:rsidP="00047AC5"/>
    <w:p w:rsidR="00047AC5" w:rsidRPr="007C2ED3" w:rsidRDefault="00047AC5" w:rsidP="00047AC5">
      <w:r w:rsidRPr="007C2ED3">
        <w:t>import java.awt.Color;</w:t>
      </w:r>
    </w:p>
    <w:p w:rsidR="00047AC5" w:rsidRPr="007C2ED3" w:rsidRDefault="00047AC5" w:rsidP="00047AC5">
      <w:r w:rsidRPr="007C2ED3">
        <w:t>import java.awt.Dimension;</w:t>
      </w:r>
    </w:p>
    <w:p w:rsidR="00047AC5" w:rsidRPr="007C2ED3" w:rsidRDefault="00047AC5" w:rsidP="00047AC5"/>
    <w:p w:rsidR="00047AC5" w:rsidRPr="007C2ED3" w:rsidRDefault="00047AC5" w:rsidP="00047AC5">
      <w:r w:rsidRPr="007C2ED3">
        <w:t>public class Checkbooking extends JFrame{</w:t>
      </w:r>
    </w:p>
    <w:p w:rsidR="00047AC5" w:rsidRPr="007C2ED3" w:rsidRDefault="00047AC5" w:rsidP="00047AC5">
      <w:r w:rsidRPr="007C2ED3">
        <w:tab/>
        <w:t>private JLabel lblmail,lblhname,lbldate;</w:t>
      </w:r>
    </w:p>
    <w:p w:rsidR="00047AC5" w:rsidRPr="007C2ED3" w:rsidRDefault="00047AC5" w:rsidP="00047AC5">
      <w:r w:rsidRPr="007C2ED3">
        <w:tab/>
        <w:t>private JTextField txtmail,txthname,txtdate;</w:t>
      </w:r>
    </w:p>
    <w:p w:rsidR="00047AC5" w:rsidRPr="007C2ED3" w:rsidRDefault="00047AC5" w:rsidP="00047AC5">
      <w:r w:rsidRPr="007C2ED3">
        <w:lastRenderedPageBreak/>
        <w:tab/>
        <w:t>private JButton btnnext;</w:t>
      </w:r>
    </w:p>
    <w:p w:rsidR="00047AC5" w:rsidRPr="007C2ED3" w:rsidRDefault="00047AC5" w:rsidP="00047AC5">
      <w:r w:rsidRPr="007C2ED3">
        <w:tab/>
      </w:r>
    </w:p>
    <w:p w:rsidR="00047AC5" w:rsidRPr="007C2ED3" w:rsidRDefault="00047AC5" w:rsidP="00047AC5">
      <w:r w:rsidRPr="007C2ED3">
        <w:tab/>
        <w:t>public Checkbooking() {</w:t>
      </w:r>
    </w:p>
    <w:p w:rsidR="00047AC5" w:rsidRPr="007C2ED3" w:rsidRDefault="00047AC5" w:rsidP="00047AC5">
      <w:r w:rsidRPr="007C2ED3">
        <w:tab/>
      </w:r>
      <w:r w:rsidRPr="007C2ED3">
        <w:tab/>
        <w:t>super("CHECK BOOKING");</w:t>
      </w:r>
    </w:p>
    <w:p w:rsidR="00047AC5" w:rsidRPr="007C2ED3" w:rsidRDefault="00047AC5" w:rsidP="00047AC5">
      <w:r w:rsidRPr="007C2ED3">
        <w:tab/>
      </w:r>
      <w:r w:rsidRPr="007C2ED3">
        <w:tab/>
        <w:t>Box mainbox = Box.createVerticalBox();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  <w:t>Box b1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lblmail = new JLabel("ENTER MAIL");</w:t>
      </w:r>
    </w:p>
    <w:p w:rsidR="00047AC5" w:rsidRPr="007C2ED3" w:rsidRDefault="00047AC5" w:rsidP="00047AC5">
      <w:r w:rsidRPr="007C2ED3">
        <w:tab/>
      </w:r>
      <w:r w:rsidRPr="007C2ED3">
        <w:tab/>
        <w:t>txtmail = new JTextField(10);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b1.add(lblmail);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b1.add(txtmail);</w:t>
      </w:r>
    </w:p>
    <w:p w:rsidR="00047AC5" w:rsidRPr="007C2ED3" w:rsidRDefault="00047AC5" w:rsidP="00047AC5">
      <w:r w:rsidRPr="007C2ED3">
        <w:tab/>
      </w:r>
      <w:r w:rsidRPr="007C2ED3">
        <w:tab/>
        <w:t>b1.add(Box.createRigidArea(new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b2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lblhname = new JLabel("HOTEL NAME");</w:t>
      </w:r>
    </w:p>
    <w:p w:rsidR="00047AC5" w:rsidRPr="007C2ED3" w:rsidRDefault="00047AC5" w:rsidP="00047AC5">
      <w:r w:rsidRPr="007C2ED3">
        <w:tab/>
      </w:r>
      <w:r w:rsidRPr="007C2ED3">
        <w:tab/>
        <w:t>txthname = new JTextField(10);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Dimension(6, 0)));</w:t>
      </w:r>
    </w:p>
    <w:p w:rsidR="00047AC5" w:rsidRPr="007C2ED3" w:rsidRDefault="00047AC5" w:rsidP="00047AC5">
      <w:r w:rsidRPr="007C2ED3">
        <w:tab/>
      </w:r>
      <w:r w:rsidRPr="007C2ED3">
        <w:tab/>
        <w:t>b2.add(lblhname);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b2.add(txthname);</w:t>
      </w:r>
    </w:p>
    <w:p w:rsidR="00047AC5" w:rsidRPr="007C2ED3" w:rsidRDefault="00047AC5" w:rsidP="00047AC5">
      <w:r w:rsidRPr="007C2ED3">
        <w:tab/>
      </w:r>
      <w:r w:rsidRPr="007C2ED3">
        <w:tab/>
        <w:t>b2.add(Box.createRigidArea(new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Box b4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lbldate = new JLabel("ENTER DATE");</w:t>
      </w:r>
    </w:p>
    <w:p w:rsidR="00047AC5" w:rsidRPr="007C2ED3" w:rsidRDefault="00047AC5" w:rsidP="00047AC5">
      <w:r w:rsidRPr="007C2ED3">
        <w:tab/>
      </w:r>
      <w:r w:rsidRPr="007C2ED3">
        <w:tab/>
        <w:t>txtdate = new JTextField(10);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b4.add(lbldate);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  <w:t>b4.add(txtdate);</w:t>
      </w:r>
    </w:p>
    <w:p w:rsidR="00047AC5" w:rsidRPr="007C2ED3" w:rsidRDefault="00047AC5" w:rsidP="00047AC5">
      <w:r w:rsidRPr="007C2ED3">
        <w:tab/>
      </w:r>
      <w:r w:rsidRPr="007C2ED3">
        <w:tab/>
        <w:t>b4.add(Box.createRigidArea(new Dimension(10, 0)));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lastRenderedPageBreak/>
        <w:tab/>
      </w:r>
      <w:r w:rsidRPr="007C2ED3">
        <w:tab/>
        <w:t>Box b3 = Box.createHorizontalBox();</w:t>
      </w:r>
    </w:p>
    <w:p w:rsidR="00047AC5" w:rsidRPr="007C2ED3" w:rsidRDefault="00047AC5" w:rsidP="00047AC5">
      <w:r w:rsidRPr="007C2ED3">
        <w:tab/>
      </w:r>
      <w:r w:rsidRPr="007C2ED3">
        <w:tab/>
        <w:t>btnnext = new JButton("NEXT");</w:t>
      </w:r>
    </w:p>
    <w:p w:rsidR="00047AC5" w:rsidRPr="007C2ED3" w:rsidRDefault="00047AC5" w:rsidP="00047AC5">
      <w:r w:rsidRPr="007C2ED3">
        <w:tab/>
      </w:r>
      <w:r w:rsidRPr="007C2ED3">
        <w:tab/>
        <w:t>b3.add(btnnext);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mainbox.add(b1);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mainbox.add(b2);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mainbox.add(b4);</w:t>
      </w:r>
    </w:p>
    <w:p w:rsidR="00047AC5" w:rsidRPr="007C2ED3" w:rsidRDefault="00047AC5" w:rsidP="00047AC5">
      <w:r w:rsidRPr="007C2ED3">
        <w:tab/>
      </w:r>
      <w:r w:rsidRPr="007C2ED3">
        <w:tab/>
        <w:t>mainbox.add(Box.createRigidArea(new Dimension(0, 10)));</w:t>
      </w:r>
    </w:p>
    <w:p w:rsidR="00047AC5" w:rsidRPr="007C2ED3" w:rsidRDefault="00047AC5" w:rsidP="00047AC5">
      <w:r w:rsidRPr="007C2ED3">
        <w:tab/>
      </w:r>
      <w:r w:rsidRPr="007C2ED3">
        <w:tab/>
        <w:t>mainbox.add(b3);</w:t>
      </w:r>
    </w:p>
    <w:p w:rsidR="00047AC5" w:rsidRPr="007C2ED3" w:rsidRDefault="00047AC5" w:rsidP="00047AC5">
      <w:r w:rsidRPr="007C2ED3">
        <w:tab/>
      </w:r>
      <w:r w:rsidRPr="007C2ED3">
        <w:tab/>
        <w:t>add(mainbox);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btnnext.addActionListener(e -&gt;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mstr = txtmail.getText().trim();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hstr=txthname.getText().trim();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String dstr=txtdate.getText().trim();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try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byte[] bytes = Files.readAllBytes(Paths.get("booking.dat"));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List&lt;BookingData&gt; list = DBManager_booking.loadsBookingdata();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BookingData foundCustomer = null;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boolean found = false;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for (BookingData b : list)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 ((b.getMail().equalsIgnoreCase(mstr)) &amp;&amp; (b.getHname().equalsIgnoreCase(hstr)) &amp;&amp; (b.getDate().equalsIgnoreCase(dstr)))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 = true;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foundCustomer = b;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System.out.println("####GOT #####");</w:t>
      </w:r>
    </w:p>
    <w:p w:rsidR="00047AC5" w:rsidRPr="007C2ED3" w:rsidRDefault="00047AC5" w:rsidP="00047AC5">
      <w:r w:rsidRPr="007C2ED3">
        <w:lastRenderedPageBreak/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break;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if (found) {</w:t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JOptionPane.showMessageDialog(Checkbooking.this, "YES YOU HAVE BOOKED..."+"... THANK YOU...");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new DataEntryBooking(foundCustomer);</w:t>
      </w:r>
    </w:p>
    <w:p w:rsidR="00047AC5" w:rsidRPr="007C2ED3" w:rsidRDefault="00047AC5" w:rsidP="00047AC5"/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 else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int result=JOptionPane.showConfirmDialog(Checkbooking.this,"NO BOOKING.."+"..YOU WANT TO BOOK??", "INVALID..",  JOptionPane.YES_NO_OPTION);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if(result==JOptionPane.YES_OPTION)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new CheckEmail();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 catch (IOException e1) {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// TODO Auto-generated catch block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</w:r>
      <w:r w:rsidRPr="007C2ED3">
        <w:tab/>
        <w:t>e1.printStackTrace();</w:t>
      </w:r>
    </w:p>
    <w:p w:rsidR="00047AC5" w:rsidRPr="007C2ED3" w:rsidRDefault="00047AC5" w:rsidP="00047AC5">
      <w:r w:rsidRPr="007C2ED3">
        <w:tab/>
      </w:r>
      <w:r w:rsidRPr="007C2ED3">
        <w:tab/>
      </w:r>
      <w:r w:rsidRPr="007C2ED3">
        <w:tab/>
        <w:t>}</w:t>
      </w:r>
    </w:p>
    <w:p w:rsidR="00047AC5" w:rsidRPr="007C2ED3" w:rsidRDefault="00047AC5" w:rsidP="00047AC5">
      <w:r w:rsidRPr="007C2ED3">
        <w:tab/>
      </w:r>
      <w:r w:rsidRPr="007C2ED3">
        <w:tab/>
        <w:t>});</w:t>
      </w:r>
    </w:p>
    <w:p w:rsidR="00047AC5" w:rsidRPr="007C2ED3" w:rsidRDefault="00047AC5" w:rsidP="00047AC5">
      <w:r w:rsidRPr="007C2ED3">
        <w:tab/>
      </w:r>
      <w:r w:rsidRPr="007C2ED3">
        <w:tab/>
      </w:r>
    </w:p>
    <w:p w:rsidR="00047AC5" w:rsidRPr="007C2ED3" w:rsidRDefault="00047AC5" w:rsidP="00047AC5">
      <w:r w:rsidRPr="007C2ED3">
        <w:tab/>
      </w:r>
      <w:r w:rsidRPr="007C2ED3">
        <w:tab/>
        <w:t>setSize(300, 300);</w:t>
      </w:r>
    </w:p>
    <w:p w:rsidR="00047AC5" w:rsidRPr="007C2ED3" w:rsidRDefault="00047AC5" w:rsidP="00047AC5">
      <w:r w:rsidRPr="007C2ED3">
        <w:tab/>
      </w:r>
      <w:r w:rsidRPr="007C2ED3">
        <w:tab/>
        <w:t>setDefaultCloseOperation(JFrame.HIDE_ON_CLOSE);</w:t>
      </w:r>
    </w:p>
    <w:p w:rsidR="00047AC5" w:rsidRPr="007C2ED3" w:rsidRDefault="00047AC5" w:rsidP="00047AC5">
      <w:r w:rsidRPr="007C2ED3">
        <w:tab/>
      </w:r>
      <w:r w:rsidRPr="007C2ED3">
        <w:tab/>
        <w:t>setLocationRelativeTo(null);</w:t>
      </w:r>
    </w:p>
    <w:p w:rsidR="00047AC5" w:rsidRPr="007C2ED3" w:rsidRDefault="00047AC5" w:rsidP="00047AC5">
      <w:r w:rsidRPr="007C2ED3">
        <w:tab/>
      </w:r>
      <w:r w:rsidRPr="007C2ED3">
        <w:tab/>
        <w:t>setVisible(true);</w:t>
      </w:r>
    </w:p>
    <w:p w:rsidR="00047AC5" w:rsidRPr="007C2ED3" w:rsidRDefault="00047AC5" w:rsidP="00047AC5">
      <w:r w:rsidRPr="007C2ED3">
        <w:tab/>
        <w:t>}</w:t>
      </w:r>
    </w:p>
    <w:p w:rsidR="00047AC5" w:rsidRPr="007C2ED3" w:rsidRDefault="00047AC5" w:rsidP="00047AC5">
      <w:r w:rsidRPr="007C2ED3">
        <w:tab/>
        <w:t>public static void main(String[] args) throws IOException {</w:t>
      </w:r>
    </w:p>
    <w:p w:rsidR="00047AC5" w:rsidRPr="007C2ED3" w:rsidRDefault="00047AC5" w:rsidP="00047AC5">
      <w:r w:rsidRPr="007C2ED3">
        <w:tab/>
      </w:r>
      <w:r w:rsidRPr="007C2ED3">
        <w:tab/>
        <w:t>// TODO Auto-generated method stub</w:t>
      </w:r>
    </w:p>
    <w:p w:rsidR="00047AC5" w:rsidRPr="007C2ED3" w:rsidRDefault="00047AC5" w:rsidP="00047AC5">
      <w:r w:rsidRPr="007C2ED3">
        <w:tab/>
      </w:r>
      <w:r w:rsidRPr="007C2ED3">
        <w:tab/>
        <w:t>Checkbooking cb = new Checkbooking();</w:t>
      </w:r>
    </w:p>
    <w:p w:rsidR="00047AC5" w:rsidRPr="007C2ED3" w:rsidRDefault="00047AC5" w:rsidP="00047AC5"/>
    <w:p w:rsidR="00047AC5" w:rsidRPr="007C2ED3" w:rsidRDefault="00047AC5" w:rsidP="00047AC5">
      <w:r w:rsidRPr="007C2ED3">
        <w:lastRenderedPageBreak/>
        <w:tab/>
        <w:t>}</w:t>
      </w:r>
    </w:p>
    <w:p w:rsidR="00047AC5" w:rsidRPr="007C2ED3" w:rsidRDefault="00047AC5" w:rsidP="00047AC5"/>
    <w:p w:rsidR="00047AC5" w:rsidRPr="007C2ED3" w:rsidRDefault="00047AC5" w:rsidP="00047AC5">
      <w:r w:rsidRPr="007C2ED3">
        <w:t>}</w:t>
      </w:r>
    </w:p>
    <w:p w:rsidR="004E7958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p w:rsidR="004E7958" w:rsidRPr="00085895" w:rsidRDefault="004E7958" w:rsidP="004B2B87">
      <w:pPr>
        <w:spacing w:after="200"/>
        <w:rPr>
          <w:rFonts w:asciiTheme="majorHAnsi" w:hAnsiTheme="majorHAnsi" w:cstheme="majorHAnsi"/>
          <w:b w:val="0"/>
          <w:bCs/>
          <w:color w:val="0F0D29" w:themeColor="text1"/>
        </w:rPr>
      </w:pPr>
    </w:p>
    <w:sectPr w:rsidR="004E7958" w:rsidRPr="00085895" w:rsidSect="00541D82">
      <w:headerReference w:type="default" r:id="rId22"/>
      <w:footerReference w:type="default" r:id="rId23"/>
      <w:pgSz w:w="12240" w:h="15840"/>
      <w:pgMar w:top="720" w:right="1152" w:bottom="720" w:left="1152" w:header="0" w:footer="28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8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185F" w:rsidRDefault="00DB185F">
      <w:r>
        <w:separator/>
      </w:r>
    </w:p>
    <w:p w:rsidR="00DB185F" w:rsidRDefault="00DB185F"/>
  </w:endnote>
  <w:endnote w:type="continuationSeparator" w:id="1">
    <w:p w:rsidR="00DB185F" w:rsidRDefault="00DB185F">
      <w:r>
        <w:continuationSeparator/>
      </w:r>
    </w:p>
    <w:p w:rsidR="00DB185F" w:rsidRDefault="00DB185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850421">
        <w:pPr>
          <w:pStyle w:val="Footer"/>
          <w:jc w:val="center"/>
        </w:pPr>
        <w:r>
          <w:fldChar w:fldCharType="begin"/>
        </w:r>
        <w:r w:rsidR="00DF027C">
          <w:instrText xml:space="preserve"> PAGE   \* MERGEFORMAT </w:instrText>
        </w:r>
        <w:r>
          <w:fldChar w:fldCharType="separate"/>
        </w:r>
        <w:r w:rsidR="00541D8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185F" w:rsidRDefault="00DB185F">
      <w:r>
        <w:separator/>
      </w:r>
    </w:p>
    <w:p w:rsidR="00DB185F" w:rsidRDefault="00DB185F"/>
  </w:footnote>
  <w:footnote w:type="continuationSeparator" w:id="1">
    <w:p w:rsidR="00DB185F" w:rsidRDefault="00DB185F">
      <w:r>
        <w:continuationSeparator/>
      </w:r>
    </w:p>
    <w:p w:rsidR="00DB185F" w:rsidRDefault="00DB185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384E7B"/>
    <w:multiLevelType w:val="hybridMultilevel"/>
    <w:tmpl w:val="15CA4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7C146A"/>
    <w:multiLevelType w:val="hybridMultilevel"/>
    <w:tmpl w:val="A096067E"/>
    <w:lvl w:ilvl="0" w:tplc="54EAF21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A05C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4413A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3630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FC955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84AF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88DD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ACB4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AD23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drawingGridHorizontalSpacing w:val="281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36018"/>
    <w:rsid w:val="0002482E"/>
    <w:rsid w:val="00047AC5"/>
    <w:rsid w:val="00050324"/>
    <w:rsid w:val="00085895"/>
    <w:rsid w:val="000A0150"/>
    <w:rsid w:val="000E63C9"/>
    <w:rsid w:val="00130E9D"/>
    <w:rsid w:val="00150A6D"/>
    <w:rsid w:val="00170A26"/>
    <w:rsid w:val="00185B35"/>
    <w:rsid w:val="001A51EE"/>
    <w:rsid w:val="001F2BC8"/>
    <w:rsid w:val="001F5F6B"/>
    <w:rsid w:val="00204360"/>
    <w:rsid w:val="00243EBC"/>
    <w:rsid w:val="00246A35"/>
    <w:rsid w:val="00257150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A2A47"/>
    <w:rsid w:val="004B21A5"/>
    <w:rsid w:val="004B2B87"/>
    <w:rsid w:val="004E7958"/>
    <w:rsid w:val="005037F0"/>
    <w:rsid w:val="0050681F"/>
    <w:rsid w:val="00516A86"/>
    <w:rsid w:val="005275F6"/>
    <w:rsid w:val="00541D82"/>
    <w:rsid w:val="00572102"/>
    <w:rsid w:val="005F1BB0"/>
    <w:rsid w:val="00656C4D"/>
    <w:rsid w:val="006777B9"/>
    <w:rsid w:val="006D5C30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50421"/>
    <w:rsid w:val="00862FE4"/>
    <w:rsid w:val="0086389A"/>
    <w:rsid w:val="0087605E"/>
    <w:rsid w:val="008B1FEE"/>
    <w:rsid w:val="008B4365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AD6F6D"/>
    <w:rsid w:val="00B231E5"/>
    <w:rsid w:val="00B879C5"/>
    <w:rsid w:val="00C02B87"/>
    <w:rsid w:val="00C36018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185F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670D0"/>
    <w:rsid w:val="00F72D61"/>
    <w:rsid w:val="00F83527"/>
    <w:rsid w:val="00FD583F"/>
    <w:rsid w:val="00FD7488"/>
    <w:rsid w:val="00FF16B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7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1" w:unhideWhenUsed="0" w:qFormat="1"/>
    <w:lsdException w:name="Subtitle" w:semiHidden="0" w:uiPriority="5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04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421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AD6F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46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purb\AppData\Local\Microsoft\Office\16.0\DTS\en-US%7bA93B3D28-B4E5-4099-8D23-42AF5E2B72A0%7d\%7b34FE7DAB-B257-462B-876C-9EC3FD61F8F6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{34FE7DAB-B257-462B-876C-9EC3FD61F8F6}tf16392850_win32</Template>
  <TotalTime>6</TotalTime>
  <Pages>68</Pages>
  <Words>6524</Words>
  <Characters>37191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Apurba Paul</dc:creator>
  <cp:keywords/>
  <cp:lastModifiedBy>Windows User</cp:lastModifiedBy>
  <cp:revision>4</cp:revision>
  <cp:lastPrinted>2006-08-01T17:47:00Z</cp:lastPrinted>
  <dcterms:created xsi:type="dcterms:W3CDTF">2020-08-22T10:47:00Z</dcterms:created>
  <dcterms:modified xsi:type="dcterms:W3CDTF">2020-08-22T23:26:00Z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